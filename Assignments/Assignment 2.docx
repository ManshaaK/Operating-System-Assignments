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595959" w:themeColor="text1" w:themeTint="A6"/>
        </w:rPr>
        <w:id w:val="2111303925"/>
        <w:docPartObj>
          <w:docPartGallery w:val="Cover Pages"/>
          <w:docPartUnique/>
        </w:docPartObj>
      </w:sdtPr>
      <w:sdtContent>
        <w:p w14:paraId="61AC3805" w14:textId="2F44A5E0" w:rsidR="007E37E9" w:rsidRDefault="007E37E9">
          <w:pPr>
            <w:pStyle w:val="NoSpacing"/>
            <w:rPr>
              <w:color w:val="595959" w:themeColor="text1" w:themeTint="A6"/>
            </w:rPr>
            <w:sectPr w:rsidR="007E37E9" w:rsidSect="007E37E9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2240" w:h="15840"/>
              <w:pgMar w:top="1728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5EB51032" wp14:editId="779C5192">
                    <wp:simplePos x="0" y="0"/>
                    <wp:positionH relativeFrom="page">
                      <wp:align>right</wp:align>
                    </wp:positionH>
                    <wp:positionV relativeFrom="margin">
                      <wp:align>center</wp:align>
                    </wp:positionV>
                    <wp:extent cx="7759700" cy="267970"/>
                    <wp:effectExtent l="0" t="0" r="12700" b="0"/>
                    <wp:wrapSquare wrapText="bothSides"/>
                    <wp:docPr id="1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59700" cy="2679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DAF85A" w14:textId="42F24E04" w:rsidR="007E37E9" w:rsidRDefault="007E37E9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B9AA957BE7664975845C73568F6D1E8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Manshaa Kakani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1001316821"/>
                                    <w:placeholder>
                                      <w:docPart w:val="F7875BCF29F84C908AB86BD67C7847A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t>BE: II Year</w:t>
                                    </w:r>
                                  </w:sdtContent>
                                </w:sdt>
                                <w:r>
                                  <w:t> | Information Technology (IT): 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B510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559.8pt;margin-top:0;width:611pt;height:21.1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" o:allowoverlap="f" filled="f" stroked="f" strokeweight=".5pt">
                    <v:textbox style="mso-fit-shape-to-text:t" inset="0,,0">
                      <w:txbxContent>
                        <w:p w14:paraId="31DAF85A" w14:textId="42F24E04" w:rsidR="007E37E9" w:rsidRDefault="007E37E9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B9AA957BE7664975845C73568F6D1E86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t>Manshaa Kakani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1001316821"/>
                              <w:placeholder>
                                <w:docPart w:val="F7875BCF29F84C908AB86BD67C7847A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t>BE: II Year</w:t>
                              </w:r>
                            </w:sdtContent>
                          </w:sdt>
                          <w:r>
                            <w:t> | Information Technology (IT): A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7306D72A" wp14:editId="69063575">
                    <wp:simplePos x="0" y="0"/>
                    <wp:positionH relativeFrom="page">
                      <wp:align>right</wp:align>
                    </wp:positionH>
                    <wp:positionV relativeFrom="margin">
                      <wp:posOffset>2471420</wp:posOffset>
                    </wp:positionV>
                    <wp:extent cx="7759700" cy="1339850"/>
                    <wp:effectExtent l="0" t="0" r="12700" b="0"/>
                    <wp:wrapSquare wrapText="bothSides"/>
                    <wp:docPr id="18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59700" cy="1339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-1606296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8765835" w14:textId="741DC1B9" w:rsidR="007E37E9" w:rsidRDefault="007E37E9">
                                    <w:pPr>
                                      <w:pStyle w:val="Title"/>
                                    </w:pPr>
                                    <w:r>
                                      <w:t>Operating System Lab Assignment: II</w:t>
                                    </w:r>
                                  </w:p>
                                </w:sdtContent>
                              </w:sdt>
                              <w:p w14:paraId="2F22B5FB" w14:textId="709CA5D0" w:rsidR="007E37E9" w:rsidRDefault="007E37E9">
                                <w:pPr>
                                  <w:pStyle w:val="Subtitle"/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</w:rPr>
                                    <w:alias w:val="Subtitle"/>
                                    <w:tag w:val=""/>
                                    <w:id w:val="-154714097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7E37E9">
                                      <w:rPr>
                                        <w:rFonts w:ascii="Times New Roman" w:hAnsi="Times New Roman" w:cs="Times New Roman"/>
                                      </w:rPr>
                                      <w:t>[4ITRC2]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06D72A" id="Text Box 5" o:spid="_x0000_s1027" type="#_x0000_t202" style="position:absolute;margin-left:559.8pt;margin-top:194.6pt;width:611pt;height:105.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alias w:val="Title"/>
                            <w:tag w:val=""/>
                            <w:id w:val="-1606296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8765835" w14:textId="741DC1B9" w:rsidR="007E37E9" w:rsidRDefault="007E37E9">
                              <w:pPr>
                                <w:pStyle w:val="Title"/>
                              </w:pPr>
                              <w:r>
                                <w:t>Operating System Lab Assignment: II</w:t>
                              </w:r>
                            </w:p>
                          </w:sdtContent>
                        </w:sdt>
                        <w:p w14:paraId="2F22B5FB" w14:textId="709CA5D0" w:rsidR="007E37E9" w:rsidRDefault="007E37E9">
                          <w:pPr>
                            <w:pStyle w:val="Subtitle"/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</w:rPr>
                              <w:alias w:val="Subtitle"/>
                              <w:tag w:val=""/>
                              <w:id w:val="-154714097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7E37E9">
                                <w:rPr>
                                  <w:rFonts w:ascii="Times New Roman" w:hAnsi="Times New Roman" w:cs="Times New Roman"/>
                                </w:rPr>
                                <w:t>[4ITRC2]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</w:p>
        <w:sdt>
          <w:sdtPr>
            <w:rPr>
              <w:rFonts w:asciiTheme="minorHAnsi" w:eastAsiaTheme="minorEastAsia" w:hAnsiTheme="minorHAnsi" w:cstheme="minorBidi"/>
              <w:color w:val="000000" w:themeColor="text1"/>
              <w:sz w:val="20"/>
            </w:rPr>
            <w:id w:val="482823536"/>
            <w:docPartObj>
              <w:docPartGallery w:val="Table of Contents"/>
              <w:docPartUnique/>
            </w:docPartObj>
          </w:sdtPr>
          <w:sdtEndPr>
            <w:rPr>
              <w:rFonts w:eastAsiaTheme="minorHAnsi"/>
              <w:b/>
              <w:bCs/>
              <w:noProof/>
              <w:color w:val="595959" w:themeColor="text1" w:themeTint="A6"/>
            </w:rPr>
          </w:sdtEndPr>
          <w:sdtContent>
            <w:p w14:paraId="26EE0FDA" w14:textId="77777777" w:rsidR="007E37E9" w:rsidRDefault="007E37E9">
              <w:pPr>
                <w:pStyle w:val="TOCHeading"/>
              </w:pPr>
              <w:r>
                <w:t>Table of Contents</w:t>
              </w:r>
            </w:p>
            <w:p w14:paraId="0EC4ED95" w14:textId="0FB22631" w:rsidR="007E37E9" w:rsidRDefault="007E37E9">
              <w:pPr>
                <w:pStyle w:val="TOC1"/>
                <w:tabs>
                  <w:tab w:val="left" w:pos="400"/>
                  <w:tab w:val="right" w:leader="dot" w:pos="10070"/>
                </w:tabs>
                <w:rPr>
                  <w:rFonts w:eastAsiaTheme="minorEastAsia"/>
                  <w:noProof/>
                  <w:color w:val="auto"/>
                  <w:kern w:val="2"/>
                  <w:sz w:val="24"/>
                  <w:szCs w:val="24"/>
                  <w:lang w:val="en-IN" w:eastAsia="en-IN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91583176" w:history="1">
                <w:r w:rsidRPr="001E6FFB">
                  <w:rPr>
                    <w:rStyle w:val="Hyperlink"/>
                    <w:rFonts w:ascii="Wingdings" w:hAnsi="Wingdings"/>
                    <w:noProof/>
                  </w:rPr>
                  <w:t></w:t>
                </w:r>
                <w:r>
                  <w:rPr>
                    <w:rFonts w:eastAsiaTheme="minorEastAsia"/>
                    <w:noProof/>
                    <w:color w:val="auto"/>
                    <w:kern w:val="2"/>
                    <w:sz w:val="24"/>
                    <w:szCs w:val="24"/>
                    <w:lang w:val="en-IN" w:eastAsia="en-IN"/>
                    <w14:ligatures w14:val="standardContextual"/>
                  </w:rPr>
                  <w:tab/>
                </w:r>
                <w:r w:rsidRPr="001E6FFB">
                  <w:rPr>
                    <w:rStyle w:val="Hyperlink"/>
                    <w:noProof/>
                  </w:rPr>
                  <w:t>Aim of assignment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_Toc191583176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DB2DDE" w14:textId="0DB62464" w:rsidR="007E37E9" w:rsidRDefault="007E37E9">
              <w:pPr>
                <w:pStyle w:val="TOC1"/>
                <w:tabs>
                  <w:tab w:val="left" w:pos="400"/>
                  <w:tab w:val="right" w:leader="dot" w:pos="10070"/>
                </w:tabs>
                <w:rPr>
                  <w:rFonts w:eastAsiaTheme="minorEastAsia"/>
                  <w:noProof/>
                  <w:color w:val="auto"/>
                  <w:kern w:val="2"/>
                  <w:sz w:val="24"/>
                  <w:szCs w:val="24"/>
                  <w:lang w:val="en-IN" w:eastAsia="en-IN"/>
                  <w14:ligatures w14:val="standardContextual"/>
                </w:rPr>
              </w:pPr>
              <w:hyperlink w:anchor="_Toc191583177" w:history="1">
                <w:r w:rsidRPr="001E6FFB">
                  <w:rPr>
                    <w:rStyle w:val="Hyperlink"/>
                    <w:rFonts w:ascii="Wingdings" w:hAnsi="Wingdings"/>
                    <w:noProof/>
                  </w:rPr>
                  <w:t></w:t>
                </w:r>
                <w:r>
                  <w:rPr>
                    <w:rFonts w:eastAsiaTheme="minorEastAsia"/>
                    <w:noProof/>
                    <w:color w:val="auto"/>
                    <w:kern w:val="2"/>
                    <w:sz w:val="24"/>
                    <w:szCs w:val="24"/>
                    <w:lang w:val="en-IN" w:eastAsia="en-IN"/>
                    <w14:ligatures w14:val="standardContextual"/>
                  </w:rPr>
                  <w:tab/>
                </w:r>
                <w:r w:rsidRPr="001E6FFB">
                  <w:rPr>
                    <w:rStyle w:val="Hyperlink"/>
                    <w:noProof/>
                  </w:rPr>
                  <w:t>To Perform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_Toc191583177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7B7516" w14:textId="7C7F2566" w:rsidR="007E37E9" w:rsidRDefault="007E37E9">
              <w:pPr>
                <w:pStyle w:val="TOC1"/>
                <w:tabs>
                  <w:tab w:val="left" w:pos="400"/>
                  <w:tab w:val="right" w:leader="dot" w:pos="10070"/>
                </w:tabs>
                <w:rPr>
                  <w:rFonts w:eastAsiaTheme="minorEastAsia"/>
                  <w:noProof/>
                  <w:color w:val="auto"/>
                  <w:kern w:val="2"/>
                  <w:sz w:val="24"/>
                  <w:szCs w:val="24"/>
                  <w:lang w:val="en-IN" w:eastAsia="en-IN"/>
                  <w14:ligatures w14:val="standardContextual"/>
                </w:rPr>
              </w:pPr>
              <w:hyperlink w:anchor="_Toc191583178" w:history="1">
                <w:r w:rsidRPr="001E6FFB">
                  <w:rPr>
                    <w:rStyle w:val="Hyperlink"/>
                    <w:rFonts w:ascii="Wingdings" w:hAnsi="Wingdings"/>
                    <w:noProof/>
                  </w:rPr>
                  <w:t></w:t>
                </w:r>
                <w:r>
                  <w:rPr>
                    <w:rFonts w:eastAsiaTheme="minorEastAsia"/>
                    <w:noProof/>
                    <w:color w:val="auto"/>
                    <w:kern w:val="2"/>
                    <w:sz w:val="24"/>
                    <w:szCs w:val="24"/>
                    <w:lang w:val="en-IN" w:eastAsia="en-IN"/>
                    <w14:ligatures w14:val="standardContextual"/>
                  </w:rPr>
                  <w:tab/>
                </w:r>
                <w:r w:rsidRPr="001E6FFB">
                  <w:rPr>
                    <w:rStyle w:val="Hyperlink"/>
                    <w:noProof/>
                  </w:rPr>
                  <w:t>To Submit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_Toc191583178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D47CC38" w14:textId="631A3C4B" w:rsidR="007E37E9" w:rsidRDefault="007E37E9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i w:val="0"/>
                  <w:iCs w:val="0"/>
                  <w:noProof/>
                  <w:color w:val="auto"/>
                  <w:kern w:val="2"/>
                  <w:sz w:val="24"/>
                  <w:szCs w:val="24"/>
                  <w:lang w:val="en-IN" w:eastAsia="en-IN"/>
                  <w14:ligatures w14:val="standardContextual"/>
                </w:rPr>
              </w:pPr>
              <w:hyperlink w:anchor="_Toc191583179" w:history="1">
                <w:r w:rsidRPr="001E6FFB">
                  <w:rPr>
                    <w:rStyle w:val="Hyperlink"/>
                    <w:noProof/>
                    <w:lang w:val="en-IN"/>
                  </w:rPr>
                  <w:t>Outputs of the following commands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_Toc191583179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726AAA" w14:textId="37261970" w:rsidR="007E37E9" w:rsidRDefault="007E37E9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i w:val="0"/>
                  <w:iCs w:val="0"/>
                  <w:noProof/>
                  <w:color w:val="auto"/>
                  <w:kern w:val="2"/>
                  <w:sz w:val="24"/>
                  <w:szCs w:val="24"/>
                  <w:lang w:val="en-IN" w:eastAsia="en-IN"/>
                  <w14:ligatures w14:val="standardContextual"/>
                </w:rPr>
              </w:pPr>
              <w:hyperlink w:anchor="_Toc191583180" w:history="1">
                <w:r w:rsidRPr="001E6FFB">
                  <w:rPr>
                    <w:rStyle w:val="Hyperlink"/>
                    <w:noProof/>
                    <w:lang w:val="en-IN"/>
                  </w:rPr>
                  <w:t>Answers to the following Questions: (you need to supply commands)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_Toc191583180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5A9FE5" w14:textId="1E72F25F" w:rsidR="007E37E9" w:rsidRDefault="007E37E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1CA7F2A8" w14:textId="3250BE3C" w:rsidR="005D2B37" w:rsidRPr="007E37E9" w:rsidRDefault="007E37E9" w:rsidP="005D2B37">
          <w:pPr>
            <w:rPr>
              <w:rFonts w:asciiTheme="majorHAnsi" w:eastAsiaTheme="majorEastAsia" w:hAnsiTheme="majorHAnsi" w:cstheme="majorBidi"/>
              <w:color w:val="00A0B8" w:themeColor="accent1"/>
              <w:sz w:val="30"/>
            </w:rPr>
          </w:pPr>
          <w:r>
            <w:br w:type="page"/>
          </w:r>
        </w:p>
      </w:sdtContent>
    </w:sdt>
    <w:p w14:paraId="7214CD47" w14:textId="77777777" w:rsidR="005D2B37" w:rsidRDefault="005D2B37" w:rsidP="005D2B37">
      <w:pPr>
        <w:pStyle w:val="Heading1"/>
        <w:numPr>
          <w:ilvl w:val="0"/>
          <w:numId w:val="7"/>
        </w:numPr>
        <w:ind w:left="720"/>
        <w:rPr>
          <w:rStyle w:val="Heading1Char"/>
        </w:rPr>
      </w:pPr>
      <w:bookmarkStart w:id="0" w:name="_Toc191493632"/>
      <w:bookmarkStart w:id="1" w:name="_Toc191583176"/>
      <w:r>
        <w:rPr>
          <w:rStyle w:val="Heading1Char"/>
        </w:rPr>
        <w:lastRenderedPageBreak/>
        <w:t>Aim of assignment</w:t>
      </w:r>
      <w:bookmarkEnd w:id="0"/>
      <w:bookmarkEnd w:id="1"/>
    </w:p>
    <w:p w14:paraId="23140A1E" w14:textId="6DA8C510" w:rsidR="005D2B37" w:rsidRDefault="005D2B37" w:rsidP="000577D1">
      <w:pPr>
        <w:ind w:left="720"/>
      </w:pPr>
      <w:r>
        <w:t xml:space="preserve">To </w:t>
      </w:r>
      <w:r w:rsidR="00F01BA8">
        <w:t>study and understand Ubuntu commands.</w:t>
      </w:r>
    </w:p>
    <w:p w14:paraId="52D4D4F9" w14:textId="77777777" w:rsidR="005D2B37" w:rsidRDefault="005D2B37" w:rsidP="005D2B37">
      <w:pPr>
        <w:pStyle w:val="Heading1"/>
        <w:numPr>
          <w:ilvl w:val="0"/>
          <w:numId w:val="7"/>
        </w:numPr>
        <w:ind w:left="720"/>
      </w:pPr>
      <w:bookmarkStart w:id="2" w:name="_Toc191493633"/>
      <w:bookmarkStart w:id="3" w:name="_Toc191583177"/>
      <w:r>
        <w:t>To Perform</w:t>
      </w:r>
      <w:bookmarkEnd w:id="2"/>
      <w:bookmarkEnd w:id="3"/>
    </w:p>
    <w:p w14:paraId="49FB3783" w14:textId="6FC3569F" w:rsidR="005D2B37" w:rsidRDefault="00F01BA8" w:rsidP="000577D1">
      <w:pPr>
        <w:ind w:left="720"/>
      </w:pPr>
      <w:r>
        <w:t>Execute different commands</w:t>
      </w:r>
      <w:r w:rsidR="005D2B37">
        <w:t>.</w:t>
      </w:r>
    </w:p>
    <w:p w14:paraId="458D7B60" w14:textId="77777777" w:rsidR="005D2B37" w:rsidRDefault="005D2B37" w:rsidP="005D2B37">
      <w:pPr>
        <w:pStyle w:val="Heading1"/>
        <w:numPr>
          <w:ilvl w:val="0"/>
          <w:numId w:val="7"/>
        </w:numPr>
        <w:ind w:left="720"/>
      </w:pPr>
      <w:bookmarkStart w:id="4" w:name="_Toc191493634"/>
      <w:bookmarkStart w:id="5" w:name="_Toc191583178"/>
      <w:r>
        <w:t>To Submit</w:t>
      </w:r>
      <w:bookmarkEnd w:id="4"/>
      <w:bookmarkEnd w:id="5"/>
    </w:p>
    <w:p w14:paraId="232538CA" w14:textId="7582D6D3" w:rsidR="000577D1" w:rsidRPr="00603FC9" w:rsidRDefault="00F01BA8" w:rsidP="007E37E9">
      <w:pPr>
        <w:pStyle w:val="Heading3"/>
        <w:rPr>
          <w:lang w:val="en-IN"/>
        </w:rPr>
      </w:pPr>
      <w:bookmarkStart w:id="6" w:name="_Toc191583179"/>
      <w:r w:rsidRPr="000577D1">
        <w:rPr>
          <w:lang w:val="en-IN"/>
        </w:rPr>
        <w:t>Outputs of the following commands</w:t>
      </w:r>
      <w:bookmarkEnd w:id="6"/>
    </w:p>
    <w:p w14:paraId="1D6E22AC" w14:textId="1127150A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proofErr w:type="spellStart"/>
      <w:r w:rsidRPr="000577D1">
        <w:rPr>
          <w:lang w:val="en-IN"/>
        </w:rPr>
        <w:t>pwd</w:t>
      </w:r>
      <w:proofErr w:type="spellEnd"/>
      <w:r w:rsidRPr="000577D1">
        <w:rPr>
          <w:lang w:val="en-IN"/>
        </w:rPr>
        <w:t xml:space="preserve"> </w:t>
      </w:r>
    </w:p>
    <w:p w14:paraId="20AF89FA" w14:textId="78C31577" w:rsidR="000577D1" w:rsidRDefault="009508C1" w:rsidP="000577D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6F1B7156" wp14:editId="0AD7DADE">
            <wp:extent cx="1514686" cy="323895"/>
            <wp:effectExtent l="0" t="0" r="9525" b="0"/>
            <wp:docPr id="212858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25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908B" w14:textId="591DD881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 xml:space="preserve">cd </w:t>
      </w:r>
    </w:p>
    <w:p w14:paraId="55BE3FBE" w14:textId="5A5C1D00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1AD16AB6" wp14:editId="2934F88C">
            <wp:extent cx="1518115" cy="368300"/>
            <wp:effectExtent l="0" t="0" r="6350" b="0"/>
            <wp:docPr id="190661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16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9949" cy="37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B9AE" w14:textId="6907BBAE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 xml:space="preserve">ls </w:t>
      </w:r>
    </w:p>
    <w:p w14:paraId="77B2968D" w14:textId="4E0E83D4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1DE43615" wp14:editId="1354C1DB">
            <wp:extent cx="5257800" cy="432412"/>
            <wp:effectExtent l="0" t="0" r="0" b="6350"/>
            <wp:docPr id="74354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6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6359" cy="4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D28" w14:textId="68B7F4D9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proofErr w:type="spellStart"/>
      <w:r w:rsidRPr="000577D1">
        <w:rPr>
          <w:lang w:val="en-IN"/>
        </w:rPr>
        <w:t>mkdir</w:t>
      </w:r>
      <w:proofErr w:type="spellEnd"/>
    </w:p>
    <w:p w14:paraId="7F2C7919" w14:textId="0EB52797" w:rsidR="009508C1" w:rsidRPr="000577D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56BC8F37" wp14:editId="69BE918A">
            <wp:extent cx="2432050" cy="167204"/>
            <wp:effectExtent l="0" t="0" r="6350" b="4445"/>
            <wp:docPr id="74726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613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921" cy="1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6207" w14:textId="7D14F5A4" w:rsidR="009508C1" w:rsidRDefault="000577D1" w:rsidP="00EF5784">
      <w:pPr>
        <w:pStyle w:val="ListParagraph"/>
        <w:numPr>
          <w:ilvl w:val="1"/>
          <w:numId w:val="22"/>
        </w:numPr>
        <w:rPr>
          <w:lang w:val="en-IN"/>
        </w:rPr>
      </w:pPr>
      <w:r w:rsidRPr="009508C1">
        <w:rPr>
          <w:lang w:val="en-IN"/>
        </w:rPr>
        <w:t xml:space="preserve">rm </w:t>
      </w:r>
    </w:p>
    <w:p w14:paraId="0645FF68" w14:textId="7187364C" w:rsidR="009508C1" w:rsidRP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6B3B0182" wp14:editId="378F042E">
            <wp:extent cx="2451100" cy="179099"/>
            <wp:effectExtent l="0" t="0" r="6350" b="0"/>
            <wp:docPr id="29866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60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1806" cy="1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BA03" w14:textId="4F63D5E4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 xml:space="preserve">touch </w:t>
      </w:r>
    </w:p>
    <w:p w14:paraId="0FDFE6FC" w14:textId="1C316E72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2F66BF31" wp14:editId="3B444A75">
            <wp:extent cx="2743202" cy="181247"/>
            <wp:effectExtent l="0" t="0" r="0" b="9525"/>
            <wp:docPr id="147991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08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4905" cy="18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73FA" w14:textId="441162F8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 xml:space="preserve">hostname </w:t>
      </w:r>
    </w:p>
    <w:p w14:paraId="2093B9C8" w14:textId="19B09671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26883BCD" wp14:editId="5B81DA66">
            <wp:extent cx="2108199" cy="304800"/>
            <wp:effectExtent l="0" t="0" r="6985" b="0"/>
            <wp:docPr id="71471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21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5113" cy="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B4E3" w14:textId="6A0EA772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>cat</w:t>
      </w:r>
    </w:p>
    <w:p w14:paraId="7EB88298" w14:textId="28679B6F" w:rsidR="009508C1" w:rsidRPr="000577D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29C2ABFF" wp14:editId="11F36D56">
            <wp:extent cx="3025779" cy="310704"/>
            <wp:effectExtent l="0" t="0" r="3175" b="0"/>
            <wp:docPr id="114146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83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1089" cy="3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4A44" w14:textId="4F3ABB12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proofErr w:type="spellStart"/>
      <w:r w:rsidRPr="000577D1">
        <w:rPr>
          <w:lang w:val="en-IN"/>
        </w:rPr>
        <w:t>chmod</w:t>
      </w:r>
      <w:proofErr w:type="spellEnd"/>
      <w:r w:rsidRPr="000577D1">
        <w:rPr>
          <w:lang w:val="en-IN"/>
        </w:rPr>
        <w:t xml:space="preserve"> </w:t>
      </w:r>
    </w:p>
    <w:p w14:paraId="64A47CBE" w14:textId="3B0B37EE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386D7D94" wp14:editId="567C9A89">
            <wp:extent cx="3190873" cy="171776"/>
            <wp:effectExtent l="0" t="0" r="0" b="0"/>
            <wp:docPr id="1273005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053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7795" cy="17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0E41" w14:textId="1B2788A5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 xml:space="preserve">echo </w:t>
      </w:r>
    </w:p>
    <w:p w14:paraId="39AC7141" w14:textId="7D866339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279971BA" wp14:editId="369D63AE">
            <wp:extent cx="2749548" cy="289159"/>
            <wp:effectExtent l="0" t="0" r="0" b="0"/>
            <wp:docPr id="85222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200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2123" cy="2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18B" w14:textId="56B1D305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 xml:space="preserve">grep </w:t>
      </w:r>
    </w:p>
    <w:p w14:paraId="310A6CE3" w14:textId="2C2CDCDF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50222264" wp14:editId="2D23FFAB">
            <wp:extent cx="3898900" cy="343475"/>
            <wp:effectExtent l="0" t="0" r="0" b="0"/>
            <wp:docPr id="197868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85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0499" cy="34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3DF5" w14:textId="7EF93FAE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proofErr w:type="spellStart"/>
      <w:r w:rsidRPr="000577D1">
        <w:rPr>
          <w:lang w:val="en-IN"/>
        </w:rPr>
        <w:t>fgrep</w:t>
      </w:r>
      <w:proofErr w:type="spellEnd"/>
    </w:p>
    <w:p w14:paraId="72B945C5" w14:textId="34670DEC" w:rsidR="009508C1" w:rsidRPr="000577D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708DE34F" wp14:editId="4759DF73">
            <wp:extent cx="3270250" cy="317301"/>
            <wp:effectExtent l="0" t="0" r="0" b="6985"/>
            <wp:docPr id="212124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471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7962" cy="3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4548" w14:textId="3B0CE063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 xml:space="preserve">mv </w:t>
      </w:r>
    </w:p>
    <w:p w14:paraId="2EE15A5C" w14:textId="713FF802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lastRenderedPageBreak/>
        <w:drawing>
          <wp:inline distT="0" distB="0" distL="0" distR="0" wp14:anchorId="3E1A678D" wp14:editId="329670E9">
            <wp:extent cx="4133850" cy="635251"/>
            <wp:effectExtent l="0" t="0" r="0" b="0"/>
            <wp:docPr id="144317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728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4870" cy="64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7FF7" w14:textId="7808F846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 xml:space="preserve">cp </w:t>
      </w:r>
    </w:p>
    <w:p w14:paraId="6BAD2739" w14:textId="38E9E904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009D1DC4" wp14:editId="059470D1">
            <wp:extent cx="3969488" cy="152400"/>
            <wp:effectExtent l="0" t="0" r="0" b="0"/>
            <wp:docPr id="122022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292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8087" cy="1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5DC2" w14:textId="0B298C1F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 xml:space="preserve">more </w:t>
      </w:r>
    </w:p>
    <w:p w14:paraId="0853C1C7" w14:textId="6ACD1BAA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59AB4A9B" wp14:editId="087DBD95">
            <wp:extent cx="5832668" cy="3181350"/>
            <wp:effectExtent l="0" t="0" r="0" b="0"/>
            <wp:docPr id="40350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066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4088" cy="31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C383" w14:textId="53F129F2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>less</w:t>
      </w:r>
    </w:p>
    <w:p w14:paraId="5FF18FFE" w14:textId="0105284E" w:rsidR="009508C1" w:rsidRPr="000577D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3DE7ED29" wp14:editId="074D83EC">
            <wp:extent cx="5856445" cy="3422650"/>
            <wp:effectExtent l="0" t="0" r="0" b="6350"/>
            <wp:docPr id="147856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659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7393" cy="34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0F4D" w14:textId="65E31AF4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proofErr w:type="spellStart"/>
      <w:r w:rsidRPr="000577D1">
        <w:rPr>
          <w:lang w:val="en-IN"/>
        </w:rPr>
        <w:t>wc</w:t>
      </w:r>
      <w:proofErr w:type="spellEnd"/>
      <w:r w:rsidRPr="000577D1">
        <w:rPr>
          <w:lang w:val="en-IN"/>
        </w:rPr>
        <w:t xml:space="preserve"> </w:t>
      </w:r>
    </w:p>
    <w:p w14:paraId="47402AF9" w14:textId="708DD996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lastRenderedPageBreak/>
        <w:drawing>
          <wp:inline distT="0" distB="0" distL="0" distR="0" wp14:anchorId="0CE149EE" wp14:editId="2613F0D5">
            <wp:extent cx="2981323" cy="321066"/>
            <wp:effectExtent l="0" t="0" r="0" b="3175"/>
            <wp:docPr id="45871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32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2090" cy="32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2204" w14:textId="548DEE03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 xml:space="preserve">awk </w:t>
      </w:r>
    </w:p>
    <w:p w14:paraId="4C65C2EA" w14:textId="77B92483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14BAB652" wp14:editId="4985FD95">
            <wp:extent cx="3619500" cy="301266"/>
            <wp:effectExtent l="0" t="0" r="0" b="3810"/>
            <wp:docPr id="41051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139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1506" cy="3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B15C" w14:textId="63F0CE17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proofErr w:type="spellStart"/>
      <w:r w:rsidRPr="000577D1">
        <w:rPr>
          <w:lang w:val="en-IN"/>
        </w:rPr>
        <w:t>sed</w:t>
      </w:r>
      <w:proofErr w:type="spellEnd"/>
      <w:r w:rsidRPr="000577D1">
        <w:rPr>
          <w:lang w:val="en-IN"/>
        </w:rPr>
        <w:t xml:space="preserve"> </w:t>
      </w:r>
    </w:p>
    <w:p w14:paraId="1BC035F2" w14:textId="5931EB54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6B1DD725" wp14:editId="04D5DC88">
            <wp:extent cx="3648080" cy="332247"/>
            <wp:effectExtent l="0" t="0" r="0" b="0"/>
            <wp:docPr id="94181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100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3933" cy="3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892F" w14:textId="281F42DD" w:rsidR="000577D1" w:rsidRDefault="000577D1" w:rsidP="000577D1">
      <w:pPr>
        <w:pStyle w:val="ListParagraph"/>
        <w:numPr>
          <w:ilvl w:val="1"/>
          <w:numId w:val="22"/>
        </w:numPr>
        <w:rPr>
          <w:lang w:val="en-IN"/>
        </w:rPr>
      </w:pPr>
      <w:r w:rsidRPr="000577D1">
        <w:rPr>
          <w:lang w:val="en-IN"/>
        </w:rPr>
        <w:t>tail</w:t>
      </w:r>
    </w:p>
    <w:p w14:paraId="34359C1E" w14:textId="5F8F32A8" w:rsidR="009508C1" w:rsidRDefault="009508C1" w:rsidP="009508C1">
      <w:pPr>
        <w:pStyle w:val="ListParagraph"/>
        <w:ind w:left="1440"/>
        <w:rPr>
          <w:lang w:val="en-IN"/>
        </w:rPr>
      </w:pPr>
      <w:r w:rsidRPr="009508C1">
        <w:rPr>
          <w:lang w:val="en-IN"/>
        </w:rPr>
        <w:drawing>
          <wp:inline distT="0" distB="0" distL="0" distR="0" wp14:anchorId="13974960" wp14:editId="44AF68A3">
            <wp:extent cx="5756866" cy="760730"/>
            <wp:effectExtent l="0" t="0" r="0" b="1270"/>
            <wp:docPr id="82417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83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834" cy="7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2C90" w14:textId="77777777" w:rsidR="00603FC9" w:rsidRPr="00603FC9" w:rsidRDefault="00603FC9" w:rsidP="007E37E9">
      <w:pPr>
        <w:pStyle w:val="Heading3"/>
        <w:rPr>
          <w:lang w:val="en-IN"/>
        </w:rPr>
      </w:pPr>
      <w:bookmarkStart w:id="7" w:name="_Toc191583180"/>
      <w:r w:rsidRPr="00603FC9">
        <w:rPr>
          <w:lang w:val="en-IN"/>
        </w:rPr>
        <w:t>Answers to the following Questions: (you need to supply commands)</w:t>
      </w:r>
      <w:bookmarkEnd w:id="7"/>
    </w:p>
    <w:p w14:paraId="188CF7B0" w14:textId="733C678F" w:rsidR="00603FC9" w:rsidRPr="007277CF" w:rsidRDefault="00603FC9" w:rsidP="00603FC9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How to navigate to a Specific Directory?</w:t>
      </w:r>
    </w:p>
    <w:p w14:paraId="1EABD607" w14:textId="7F832C98" w:rsidR="00603FC9" w:rsidRPr="00603FC9" w:rsidRDefault="00603FC9" w:rsidP="00603FC9">
      <w:pPr>
        <w:pStyle w:val="ListParagraph"/>
        <w:ind w:left="360" w:firstLine="360"/>
        <w:rPr>
          <w:lang w:val="en-IN"/>
        </w:rPr>
      </w:pPr>
      <w:r w:rsidRPr="00603FC9">
        <w:rPr>
          <w:lang w:val="en-IN"/>
        </w:rPr>
        <w:t xml:space="preserve">To </w:t>
      </w:r>
      <w:r>
        <w:rPr>
          <w:lang w:val="en-IN"/>
        </w:rPr>
        <w:t>navigate to</w:t>
      </w:r>
      <w:r w:rsidRPr="00603FC9">
        <w:rPr>
          <w:lang w:val="en-IN"/>
        </w:rPr>
        <w:t xml:space="preserve"> </w:t>
      </w:r>
      <w:r>
        <w:rPr>
          <w:lang w:val="en-IN"/>
        </w:rPr>
        <w:t>a specific</w:t>
      </w:r>
      <w:r w:rsidRPr="00603FC9">
        <w:rPr>
          <w:lang w:val="en-IN"/>
        </w:rPr>
        <w:t xml:space="preserve"> directory, use the cd command:</w:t>
      </w:r>
    </w:p>
    <w:p w14:paraId="6695FC80" w14:textId="77777777" w:rsidR="00603FC9" w:rsidRDefault="00603FC9" w:rsidP="00603FC9">
      <w:pPr>
        <w:pStyle w:val="ListParagraph"/>
        <w:rPr>
          <w:b/>
          <w:bCs/>
          <w:lang w:val="en-IN"/>
        </w:rPr>
      </w:pPr>
      <w:r w:rsidRPr="00603FC9">
        <w:rPr>
          <w:b/>
          <w:bCs/>
          <w:lang w:val="en-IN"/>
        </w:rPr>
        <w:t>cd /path/to/directory</w:t>
      </w:r>
    </w:p>
    <w:p w14:paraId="16EE063C" w14:textId="77777777" w:rsidR="00603FC9" w:rsidRPr="00603FC9" w:rsidRDefault="00603FC9" w:rsidP="00603FC9">
      <w:pPr>
        <w:pStyle w:val="ListParagraph"/>
        <w:rPr>
          <w:b/>
          <w:bCs/>
          <w:lang w:val="en-IN"/>
        </w:rPr>
      </w:pPr>
    </w:p>
    <w:p w14:paraId="11E6038D" w14:textId="77777777" w:rsidR="00603FC9" w:rsidRDefault="00603FC9" w:rsidP="00603FC9">
      <w:pPr>
        <w:pStyle w:val="ListParagraph"/>
        <w:rPr>
          <w:lang w:val="en-IN"/>
        </w:rPr>
      </w:pPr>
      <w:r w:rsidRPr="00603FC9">
        <w:rPr>
          <w:lang w:val="en-IN"/>
        </w:rPr>
        <w:t xml:space="preserve">Change to home directory: </w:t>
      </w:r>
    </w:p>
    <w:p w14:paraId="04FA59E8" w14:textId="6652CF42" w:rsidR="00603FC9" w:rsidRDefault="00603FC9" w:rsidP="00603FC9">
      <w:pPr>
        <w:pStyle w:val="ListParagraph"/>
        <w:rPr>
          <w:b/>
          <w:bCs/>
          <w:lang w:val="en-IN"/>
        </w:rPr>
      </w:pPr>
      <w:r w:rsidRPr="00603FC9">
        <w:rPr>
          <w:b/>
          <w:bCs/>
          <w:lang w:val="en-IN"/>
        </w:rPr>
        <w:t>cd ~ or just cd</w:t>
      </w:r>
    </w:p>
    <w:p w14:paraId="63580684" w14:textId="77777777" w:rsidR="00603FC9" w:rsidRPr="00603FC9" w:rsidRDefault="00603FC9" w:rsidP="00603FC9">
      <w:pPr>
        <w:pStyle w:val="ListParagraph"/>
        <w:rPr>
          <w:b/>
          <w:bCs/>
          <w:lang w:val="en-IN"/>
        </w:rPr>
      </w:pPr>
    </w:p>
    <w:p w14:paraId="47ACF79A" w14:textId="77777777" w:rsidR="00603FC9" w:rsidRDefault="00603FC9" w:rsidP="00603FC9">
      <w:pPr>
        <w:pStyle w:val="ListParagraph"/>
        <w:rPr>
          <w:lang w:val="en-IN"/>
        </w:rPr>
      </w:pPr>
      <w:r w:rsidRPr="00603FC9">
        <w:rPr>
          <w:lang w:val="en-IN"/>
        </w:rPr>
        <w:t xml:space="preserve">Go up one level: </w:t>
      </w:r>
    </w:p>
    <w:p w14:paraId="4C2C17C5" w14:textId="706CD02A" w:rsidR="00603FC9" w:rsidRDefault="00603FC9" w:rsidP="00603FC9">
      <w:pPr>
        <w:pStyle w:val="ListParagraph"/>
        <w:rPr>
          <w:b/>
          <w:bCs/>
          <w:lang w:val="en-IN"/>
        </w:rPr>
      </w:pPr>
      <w:r w:rsidRPr="00603FC9">
        <w:rPr>
          <w:b/>
          <w:bCs/>
          <w:lang w:val="en-IN"/>
        </w:rPr>
        <w:t>cd</w:t>
      </w:r>
      <w:proofErr w:type="gramStart"/>
      <w:r w:rsidRPr="00603FC9">
        <w:rPr>
          <w:b/>
          <w:bCs/>
          <w:lang w:val="en-IN"/>
        </w:rPr>
        <w:t xml:space="preserve"> ..</w:t>
      </w:r>
      <w:proofErr w:type="gramEnd"/>
    </w:p>
    <w:p w14:paraId="7CCE1104" w14:textId="77777777" w:rsidR="00603FC9" w:rsidRPr="00603FC9" w:rsidRDefault="00603FC9" w:rsidP="00603FC9">
      <w:pPr>
        <w:pStyle w:val="ListParagraph"/>
        <w:rPr>
          <w:b/>
          <w:bCs/>
          <w:lang w:val="en-IN"/>
        </w:rPr>
      </w:pPr>
    </w:p>
    <w:p w14:paraId="1C51B08E" w14:textId="7418F3DC" w:rsidR="00603FC9" w:rsidRPr="007277CF" w:rsidRDefault="00603FC9" w:rsidP="00603FC9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How to see detailed information about files and directories using ls?</w:t>
      </w:r>
    </w:p>
    <w:p w14:paraId="6CAEE7C0" w14:textId="20530482" w:rsidR="00603FC9" w:rsidRPr="00603FC9" w:rsidRDefault="00603FC9" w:rsidP="00603FC9">
      <w:pPr>
        <w:pStyle w:val="ListParagraph"/>
        <w:rPr>
          <w:lang w:val="en-IN"/>
        </w:rPr>
      </w:pPr>
      <w:r w:rsidRPr="00603FC9">
        <w:rPr>
          <w:lang w:val="en-IN"/>
        </w:rPr>
        <w:t>For detailed information</w:t>
      </w:r>
      <w:r>
        <w:rPr>
          <w:lang w:val="en-IN"/>
        </w:rPr>
        <w:t xml:space="preserve"> </w:t>
      </w:r>
      <w:r w:rsidRPr="00603FC9">
        <w:rPr>
          <w:lang w:val="en-IN"/>
        </w:rPr>
        <w:t>about files and directories, use ls with the -l flag:</w:t>
      </w:r>
    </w:p>
    <w:p w14:paraId="428AE3BC" w14:textId="77777777" w:rsidR="00603FC9" w:rsidRPr="00603FC9" w:rsidRDefault="00603FC9" w:rsidP="00603FC9">
      <w:pPr>
        <w:pStyle w:val="ListParagraph"/>
        <w:rPr>
          <w:b/>
          <w:bCs/>
          <w:lang w:val="en-IN"/>
        </w:rPr>
      </w:pPr>
      <w:r w:rsidRPr="00603FC9">
        <w:rPr>
          <w:b/>
          <w:bCs/>
          <w:lang w:val="en-IN"/>
        </w:rPr>
        <w:t>ls -l</w:t>
      </w:r>
    </w:p>
    <w:p w14:paraId="654F6C5A" w14:textId="572FAFAA" w:rsidR="00603FC9" w:rsidRDefault="00603FC9" w:rsidP="00603FC9">
      <w:pPr>
        <w:pStyle w:val="ListParagraph"/>
        <w:rPr>
          <w:lang w:val="en-IN"/>
        </w:rPr>
      </w:pPr>
      <w:r w:rsidRPr="00603FC9">
        <w:rPr>
          <w:lang w:val="en-IN"/>
        </w:rPr>
        <w:t xml:space="preserve">This </w:t>
      </w:r>
      <w:r>
        <w:rPr>
          <w:lang w:val="en-IN"/>
        </w:rPr>
        <w:t>will list the</w:t>
      </w:r>
      <w:r w:rsidRPr="00603FC9">
        <w:rPr>
          <w:lang w:val="en-IN"/>
        </w:rPr>
        <w:t xml:space="preserve"> file permissions, number of links, owner, group, size, date/time, and name.</w:t>
      </w:r>
    </w:p>
    <w:p w14:paraId="307C1F3F" w14:textId="77777777" w:rsidR="00603FC9" w:rsidRPr="00603FC9" w:rsidRDefault="00603FC9" w:rsidP="00603FC9">
      <w:pPr>
        <w:pStyle w:val="ListParagraph"/>
        <w:rPr>
          <w:lang w:val="en-IN"/>
        </w:rPr>
      </w:pPr>
    </w:p>
    <w:p w14:paraId="0241CB35" w14:textId="77777777" w:rsidR="00603FC9" w:rsidRDefault="00603FC9" w:rsidP="00603FC9">
      <w:pPr>
        <w:pStyle w:val="ListParagraph"/>
        <w:rPr>
          <w:lang w:val="en-IN"/>
        </w:rPr>
      </w:pPr>
      <w:r>
        <w:rPr>
          <w:lang w:val="en-IN"/>
        </w:rPr>
        <w:t>If you wish to s</w:t>
      </w:r>
      <w:r w:rsidRPr="00603FC9">
        <w:rPr>
          <w:lang w:val="en-IN"/>
        </w:rPr>
        <w:t xml:space="preserve">ee hidden files too: </w:t>
      </w:r>
    </w:p>
    <w:p w14:paraId="696A3117" w14:textId="7CCAA8F0" w:rsidR="00603FC9" w:rsidRDefault="00603FC9" w:rsidP="00603FC9">
      <w:pPr>
        <w:pStyle w:val="ListParagraph"/>
        <w:rPr>
          <w:b/>
          <w:bCs/>
          <w:lang w:val="en-IN"/>
        </w:rPr>
      </w:pPr>
      <w:r w:rsidRPr="00603FC9">
        <w:rPr>
          <w:b/>
          <w:bCs/>
          <w:lang w:val="en-IN"/>
        </w:rPr>
        <w:t>ls -la</w:t>
      </w:r>
    </w:p>
    <w:p w14:paraId="72B0C107" w14:textId="77777777" w:rsidR="00603FC9" w:rsidRPr="00603FC9" w:rsidRDefault="00603FC9" w:rsidP="00603FC9">
      <w:pPr>
        <w:pStyle w:val="ListParagraph"/>
        <w:rPr>
          <w:b/>
          <w:bCs/>
          <w:lang w:val="en-IN"/>
        </w:rPr>
      </w:pPr>
    </w:p>
    <w:p w14:paraId="04EEF781" w14:textId="0DF7570B" w:rsidR="00603FC9" w:rsidRPr="007277CF" w:rsidRDefault="00603FC9" w:rsidP="00603FC9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How to create multiple directories in Linux using `</w:t>
      </w:r>
      <w:proofErr w:type="spellStart"/>
      <w:r w:rsidRPr="007277CF">
        <w:rPr>
          <w:sz w:val="22"/>
          <w:szCs w:val="22"/>
          <w:u w:val="single"/>
          <w:lang w:val="en-IN"/>
        </w:rPr>
        <w:t>mkdir</w:t>
      </w:r>
      <w:proofErr w:type="spellEnd"/>
      <w:r w:rsidRPr="007277CF">
        <w:rPr>
          <w:sz w:val="22"/>
          <w:szCs w:val="22"/>
          <w:u w:val="single"/>
          <w:lang w:val="en-IN"/>
        </w:rPr>
        <w:t>` command?</w:t>
      </w:r>
    </w:p>
    <w:p w14:paraId="6CCEAB9B" w14:textId="08409899" w:rsidR="00DB22E5" w:rsidRPr="00DB22E5" w:rsidRDefault="00DB22E5" w:rsidP="00DB22E5">
      <w:pPr>
        <w:pStyle w:val="ListParagraph"/>
        <w:rPr>
          <w:lang w:val="en-IN"/>
        </w:rPr>
      </w:pPr>
      <w:r>
        <w:rPr>
          <w:lang w:val="en-IN"/>
        </w:rPr>
        <w:t>We can c</w:t>
      </w:r>
      <w:r w:rsidRPr="00DB22E5">
        <w:rPr>
          <w:lang w:val="en-IN"/>
        </w:rPr>
        <w:t>reate multiple directories with a single command by listing all directory names:</w:t>
      </w:r>
    </w:p>
    <w:p w14:paraId="038B3184" w14:textId="05338190" w:rsidR="00603FC9" w:rsidRDefault="00DB22E5" w:rsidP="00DB22E5">
      <w:pPr>
        <w:pStyle w:val="ListParagraph"/>
        <w:rPr>
          <w:b/>
          <w:bCs/>
          <w:lang w:val="en-IN"/>
        </w:rPr>
      </w:pPr>
      <w:proofErr w:type="spellStart"/>
      <w:r w:rsidRPr="00DB22E5">
        <w:rPr>
          <w:b/>
          <w:bCs/>
          <w:lang w:val="en-IN"/>
        </w:rPr>
        <w:t>mkdir</w:t>
      </w:r>
      <w:proofErr w:type="spellEnd"/>
      <w:r w:rsidRPr="00DB22E5">
        <w:rPr>
          <w:b/>
          <w:bCs/>
          <w:lang w:val="en-IN"/>
        </w:rPr>
        <w:t xml:space="preserve"> dir1 dir2 dir3</w:t>
      </w:r>
    </w:p>
    <w:p w14:paraId="14BD12F0" w14:textId="77777777" w:rsidR="00DB22E5" w:rsidRPr="00DB22E5" w:rsidRDefault="00DB22E5" w:rsidP="00DB22E5">
      <w:pPr>
        <w:pStyle w:val="ListParagraph"/>
        <w:rPr>
          <w:b/>
          <w:bCs/>
          <w:lang w:val="en-IN"/>
        </w:rPr>
      </w:pPr>
    </w:p>
    <w:p w14:paraId="5E99C104" w14:textId="76BF62EA" w:rsidR="00603FC9" w:rsidRPr="007277CF" w:rsidRDefault="00603FC9" w:rsidP="00DB22E5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How to remove multiple files at once with rm?</w:t>
      </w:r>
    </w:p>
    <w:p w14:paraId="7180ADEE" w14:textId="05229261" w:rsidR="007277CF" w:rsidRDefault="007277CF" w:rsidP="007277CF">
      <w:pPr>
        <w:pStyle w:val="ListParagraph"/>
        <w:rPr>
          <w:b/>
          <w:bCs/>
          <w:lang w:val="en-IN"/>
        </w:rPr>
      </w:pPr>
      <w:r w:rsidRPr="007277CF">
        <w:rPr>
          <w:b/>
          <w:bCs/>
          <w:lang w:val="en-IN"/>
        </w:rPr>
        <w:t>rm file1</w:t>
      </w:r>
      <w:r w:rsidR="007B5F82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file2</w:t>
      </w:r>
      <w:r w:rsidR="007B5F82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file3</w:t>
      </w:r>
      <w:r w:rsidR="007B5F82">
        <w:rPr>
          <w:b/>
          <w:bCs/>
          <w:lang w:val="en-IN"/>
        </w:rPr>
        <w:t>.txt…</w:t>
      </w:r>
    </w:p>
    <w:p w14:paraId="71BEFDF2" w14:textId="77777777" w:rsidR="007277CF" w:rsidRPr="007277CF" w:rsidRDefault="007277CF" w:rsidP="007277CF">
      <w:pPr>
        <w:pStyle w:val="ListParagraph"/>
        <w:rPr>
          <w:b/>
          <w:bCs/>
          <w:lang w:val="en-IN"/>
        </w:rPr>
      </w:pPr>
    </w:p>
    <w:p w14:paraId="48E7C1C8" w14:textId="77777777" w:rsidR="007277CF" w:rsidRDefault="007277CF" w:rsidP="007277CF">
      <w:pPr>
        <w:pStyle w:val="ListParagraph"/>
        <w:rPr>
          <w:lang w:val="en-IN"/>
        </w:rPr>
      </w:pPr>
      <w:r>
        <w:rPr>
          <w:lang w:val="en-IN"/>
        </w:rPr>
        <w:t>If you want a p</w:t>
      </w:r>
      <w:r w:rsidRPr="007277CF">
        <w:rPr>
          <w:lang w:val="en-IN"/>
        </w:rPr>
        <w:t xml:space="preserve">rompt before removal: </w:t>
      </w:r>
    </w:p>
    <w:p w14:paraId="63CB79C8" w14:textId="759D83A4" w:rsidR="007277CF" w:rsidRDefault="007277CF" w:rsidP="007277CF">
      <w:pPr>
        <w:pStyle w:val="ListParagraph"/>
        <w:rPr>
          <w:b/>
          <w:bCs/>
          <w:lang w:val="en-IN"/>
        </w:rPr>
      </w:pPr>
      <w:r w:rsidRPr="007277CF">
        <w:rPr>
          <w:b/>
          <w:bCs/>
          <w:lang w:val="en-IN"/>
        </w:rPr>
        <w:t>rm -</w:t>
      </w:r>
      <w:proofErr w:type="spellStart"/>
      <w:r w:rsidRPr="007277CF">
        <w:rPr>
          <w:b/>
          <w:bCs/>
          <w:lang w:val="en-IN"/>
        </w:rPr>
        <w:t>i</w:t>
      </w:r>
      <w:proofErr w:type="spellEnd"/>
      <w:r w:rsidRPr="007277CF">
        <w:rPr>
          <w:b/>
          <w:bCs/>
          <w:lang w:val="en-IN"/>
        </w:rPr>
        <w:t xml:space="preserve"> file1</w:t>
      </w:r>
      <w:r w:rsidR="007B5F82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file2</w:t>
      </w:r>
      <w:r w:rsidR="007B5F82">
        <w:rPr>
          <w:b/>
          <w:bCs/>
          <w:lang w:val="en-IN"/>
        </w:rPr>
        <w:t>.txt…</w:t>
      </w:r>
    </w:p>
    <w:p w14:paraId="5A3D9E26" w14:textId="77777777" w:rsidR="007277CF" w:rsidRPr="007277CF" w:rsidRDefault="007277CF" w:rsidP="007277CF">
      <w:pPr>
        <w:pStyle w:val="ListParagraph"/>
        <w:rPr>
          <w:b/>
          <w:bCs/>
          <w:lang w:val="en-IN"/>
        </w:rPr>
      </w:pPr>
    </w:p>
    <w:p w14:paraId="295F430E" w14:textId="77777777" w:rsidR="007277CF" w:rsidRDefault="007277CF" w:rsidP="007277CF">
      <w:pPr>
        <w:pStyle w:val="ListParagraph"/>
        <w:rPr>
          <w:lang w:val="en-IN"/>
        </w:rPr>
      </w:pPr>
      <w:r>
        <w:rPr>
          <w:lang w:val="en-IN"/>
        </w:rPr>
        <w:t>If you want to f</w:t>
      </w:r>
      <w:r w:rsidRPr="007277CF">
        <w:rPr>
          <w:lang w:val="en-IN"/>
        </w:rPr>
        <w:t>orce remov</w:t>
      </w:r>
      <w:r>
        <w:rPr>
          <w:lang w:val="en-IN"/>
        </w:rPr>
        <w:t>e</w:t>
      </w:r>
      <w:r w:rsidRPr="007277CF">
        <w:rPr>
          <w:lang w:val="en-IN"/>
        </w:rPr>
        <w:t xml:space="preserve"> without prompting: </w:t>
      </w:r>
    </w:p>
    <w:p w14:paraId="6882A34B" w14:textId="2026DA9C" w:rsidR="00DB22E5" w:rsidRDefault="007277CF" w:rsidP="007277CF">
      <w:pPr>
        <w:pStyle w:val="ListParagraph"/>
        <w:rPr>
          <w:b/>
          <w:bCs/>
          <w:lang w:val="en-IN"/>
        </w:rPr>
      </w:pPr>
      <w:r w:rsidRPr="007277CF">
        <w:rPr>
          <w:b/>
          <w:bCs/>
          <w:lang w:val="en-IN"/>
        </w:rPr>
        <w:t>rm -f file1</w:t>
      </w:r>
      <w:r w:rsidR="007B5F82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file2</w:t>
      </w:r>
      <w:r w:rsidR="007B5F82">
        <w:rPr>
          <w:b/>
          <w:bCs/>
          <w:lang w:val="en-IN"/>
        </w:rPr>
        <w:t>.txt…</w:t>
      </w:r>
    </w:p>
    <w:p w14:paraId="7665510A" w14:textId="77777777" w:rsidR="007277CF" w:rsidRPr="007277CF" w:rsidRDefault="007277CF" w:rsidP="007277CF">
      <w:pPr>
        <w:pStyle w:val="ListParagraph"/>
        <w:rPr>
          <w:b/>
          <w:bCs/>
          <w:lang w:val="en-IN"/>
        </w:rPr>
      </w:pPr>
    </w:p>
    <w:p w14:paraId="4B8E9649" w14:textId="72DA935E" w:rsidR="00603FC9" w:rsidRPr="007277CF" w:rsidRDefault="00603FC9" w:rsidP="007277CF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Can rm be used to delete directories?</w:t>
      </w:r>
    </w:p>
    <w:p w14:paraId="54E0E786" w14:textId="0D9D512A" w:rsidR="007277CF" w:rsidRPr="007277CF" w:rsidRDefault="007277CF" w:rsidP="007277CF">
      <w:pPr>
        <w:pStyle w:val="ListParagraph"/>
        <w:rPr>
          <w:lang w:val="en-IN"/>
        </w:rPr>
      </w:pPr>
      <w:r w:rsidRPr="007277CF">
        <w:rPr>
          <w:lang w:val="en-IN"/>
        </w:rPr>
        <w:lastRenderedPageBreak/>
        <w:t>Yes</w:t>
      </w:r>
      <w:r>
        <w:rPr>
          <w:lang w:val="en-IN"/>
        </w:rPr>
        <w:t>,</w:t>
      </w:r>
      <w:r w:rsidRPr="007277CF">
        <w:rPr>
          <w:lang w:val="en-IN"/>
        </w:rPr>
        <w:t xml:space="preserve"> but you need to use the -r </w:t>
      </w:r>
      <w:r>
        <w:rPr>
          <w:lang w:val="en-IN"/>
        </w:rPr>
        <w:t>along with rm</w:t>
      </w:r>
      <w:r w:rsidRPr="007277CF">
        <w:rPr>
          <w:lang w:val="en-IN"/>
        </w:rPr>
        <w:t>:</w:t>
      </w:r>
    </w:p>
    <w:p w14:paraId="531EEB80" w14:textId="6B652462" w:rsidR="007277CF" w:rsidRDefault="003D5C77" w:rsidP="007277CF">
      <w:pPr>
        <w:pStyle w:val="ListParagraph"/>
        <w:rPr>
          <w:b/>
          <w:bCs/>
          <w:lang w:val="en-IN"/>
        </w:rPr>
      </w:pPr>
      <w:r>
        <w:rPr>
          <w:b/>
          <w:bCs/>
          <w:lang w:val="en-IN"/>
        </w:rPr>
        <w:t xml:space="preserve">rm </w:t>
      </w:r>
      <w:r w:rsidR="007277CF" w:rsidRPr="007277CF">
        <w:rPr>
          <w:b/>
          <w:bCs/>
          <w:lang w:val="en-IN"/>
        </w:rPr>
        <w:t xml:space="preserve">-r </w:t>
      </w:r>
      <w:proofErr w:type="spellStart"/>
      <w:r w:rsidR="007277CF" w:rsidRPr="007277CF">
        <w:rPr>
          <w:b/>
          <w:bCs/>
          <w:lang w:val="en-IN"/>
        </w:rPr>
        <w:t>directoryname</w:t>
      </w:r>
      <w:proofErr w:type="spellEnd"/>
    </w:p>
    <w:p w14:paraId="2451E29B" w14:textId="77777777" w:rsidR="007277CF" w:rsidRPr="007277CF" w:rsidRDefault="007277CF" w:rsidP="007277CF">
      <w:pPr>
        <w:pStyle w:val="ListParagraph"/>
        <w:rPr>
          <w:b/>
          <w:bCs/>
          <w:lang w:val="en-IN"/>
        </w:rPr>
      </w:pPr>
    </w:p>
    <w:p w14:paraId="643D75F3" w14:textId="77777777" w:rsidR="007277CF" w:rsidRPr="007277CF" w:rsidRDefault="007277CF" w:rsidP="007277CF">
      <w:pPr>
        <w:pStyle w:val="ListParagraph"/>
        <w:rPr>
          <w:lang w:val="en-IN"/>
        </w:rPr>
      </w:pPr>
      <w:r w:rsidRPr="007277CF">
        <w:rPr>
          <w:lang w:val="en-IN"/>
        </w:rPr>
        <w:t xml:space="preserve">For empty directories, you can also use </w:t>
      </w:r>
      <w:proofErr w:type="spellStart"/>
      <w:r w:rsidRPr="007277CF">
        <w:rPr>
          <w:lang w:val="en-IN"/>
        </w:rPr>
        <w:t>rmdir</w:t>
      </w:r>
      <w:proofErr w:type="spellEnd"/>
      <w:r w:rsidRPr="007277CF">
        <w:rPr>
          <w:lang w:val="en-IN"/>
        </w:rPr>
        <w:t>:</w:t>
      </w:r>
    </w:p>
    <w:p w14:paraId="1038CBF6" w14:textId="2231C2C2" w:rsidR="007277CF" w:rsidRDefault="007277CF" w:rsidP="007277CF">
      <w:pPr>
        <w:pStyle w:val="ListParagraph"/>
        <w:rPr>
          <w:b/>
          <w:bCs/>
          <w:lang w:val="en-IN"/>
        </w:rPr>
      </w:pPr>
      <w:proofErr w:type="spellStart"/>
      <w:r w:rsidRPr="007277CF">
        <w:rPr>
          <w:b/>
          <w:bCs/>
          <w:lang w:val="en-IN"/>
        </w:rPr>
        <w:t>rmdir</w:t>
      </w:r>
      <w:proofErr w:type="spellEnd"/>
      <w:r w:rsidRPr="007277CF">
        <w:rPr>
          <w:b/>
          <w:bCs/>
          <w:lang w:val="en-IN"/>
        </w:rPr>
        <w:t xml:space="preserve"> </w:t>
      </w:r>
      <w:proofErr w:type="spellStart"/>
      <w:r w:rsidRPr="007277CF">
        <w:rPr>
          <w:b/>
          <w:bCs/>
          <w:lang w:val="en-IN"/>
        </w:rPr>
        <w:t>directoryname</w:t>
      </w:r>
      <w:proofErr w:type="spellEnd"/>
    </w:p>
    <w:p w14:paraId="0B40750A" w14:textId="77777777" w:rsidR="007277CF" w:rsidRPr="007277CF" w:rsidRDefault="007277CF" w:rsidP="007277CF">
      <w:pPr>
        <w:pStyle w:val="ListParagraph"/>
        <w:rPr>
          <w:b/>
          <w:bCs/>
          <w:lang w:val="en-IN"/>
        </w:rPr>
      </w:pPr>
    </w:p>
    <w:p w14:paraId="38285493" w14:textId="57DF65C4" w:rsidR="00603FC9" w:rsidRPr="007277CF" w:rsidRDefault="00603FC9" w:rsidP="007277CF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How Do You Copy Files and Directories in Linux?</w:t>
      </w:r>
    </w:p>
    <w:p w14:paraId="1FF2C0C0" w14:textId="77777777" w:rsidR="007277CF" w:rsidRPr="007277CF" w:rsidRDefault="007277CF" w:rsidP="007277CF">
      <w:pPr>
        <w:pStyle w:val="ListParagraph"/>
        <w:rPr>
          <w:lang w:val="en-IN"/>
        </w:rPr>
      </w:pPr>
      <w:r w:rsidRPr="007277CF">
        <w:rPr>
          <w:lang w:val="en-IN"/>
        </w:rPr>
        <w:t>To copy files:</w:t>
      </w:r>
    </w:p>
    <w:p w14:paraId="3ED948A9" w14:textId="12769CAC" w:rsidR="007277CF" w:rsidRDefault="007277CF" w:rsidP="007277CF">
      <w:pPr>
        <w:pStyle w:val="ListParagraph"/>
        <w:rPr>
          <w:b/>
          <w:bCs/>
          <w:lang w:val="en-IN"/>
        </w:rPr>
      </w:pPr>
      <w:r w:rsidRPr="007277CF">
        <w:rPr>
          <w:b/>
          <w:bCs/>
          <w:lang w:val="en-IN"/>
        </w:rPr>
        <w:t>cp sourcefile</w:t>
      </w:r>
      <w:r w:rsidR="003D5C77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destination</w:t>
      </w:r>
      <w:r w:rsidR="003D5C77">
        <w:rPr>
          <w:b/>
          <w:bCs/>
          <w:lang w:val="en-IN"/>
        </w:rPr>
        <w:t xml:space="preserve"> path</w:t>
      </w:r>
    </w:p>
    <w:p w14:paraId="68195BAC" w14:textId="77777777" w:rsidR="007277CF" w:rsidRPr="007277CF" w:rsidRDefault="007277CF" w:rsidP="007277CF">
      <w:pPr>
        <w:pStyle w:val="ListParagraph"/>
        <w:rPr>
          <w:b/>
          <w:bCs/>
          <w:lang w:val="en-IN"/>
        </w:rPr>
      </w:pPr>
    </w:p>
    <w:p w14:paraId="30C55D1A" w14:textId="77777777" w:rsidR="007277CF" w:rsidRPr="007277CF" w:rsidRDefault="007277CF" w:rsidP="007277CF">
      <w:pPr>
        <w:pStyle w:val="ListParagraph"/>
        <w:rPr>
          <w:lang w:val="en-IN"/>
        </w:rPr>
      </w:pPr>
      <w:r w:rsidRPr="007277CF">
        <w:rPr>
          <w:lang w:val="en-IN"/>
        </w:rPr>
        <w:t>To copy directories (with all contents), use the -r flag:</w:t>
      </w:r>
    </w:p>
    <w:p w14:paraId="0DAA432A" w14:textId="3D3042AC" w:rsidR="007277CF" w:rsidRDefault="007277CF" w:rsidP="007277CF">
      <w:pPr>
        <w:pStyle w:val="ListParagraph"/>
        <w:rPr>
          <w:b/>
          <w:bCs/>
          <w:lang w:val="en-IN"/>
        </w:rPr>
      </w:pPr>
      <w:r w:rsidRPr="007277CF">
        <w:rPr>
          <w:b/>
          <w:bCs/>
          <w:lang w:val="en-IN"/>
        </w:rPr>
        <w:t xml:space="preserve">cp -r </w:t>
      </w:r>
      <w:proofErr w:type="spellStart"/>
      <w:r w:rsidRPr="007277CF">
        <w:rPr>
          <w:b/>
          <w:bCs/>
          <w:lang w:val="en-IN"/>
        </w:rPr>
        <w:t>sourcedir</w:t>
      </w:r>
      <w:proofErr w:type="spellEnd"/>
      <w:r w:rsidRPr="007277CF">
        <w:rPr>
          <w:b/>
          <w:bCs/>
          <w:lang w:val="en-IN"/>
        </w:rPr>
        <w:t xml:space="preserve"> </w:t>
      </w:r>
      <w:proofErr w:type="spellStart"/>
      <w:r w:rsidRPr="007277CF">
        <w:rPr>
          <w:b/>
          <w:bCs/>
          <w:lang w:val="en-IN"/>
        </w:rPr>
        <w:t>destinationdir</w:t>
      </w:r>
      <w:proofErr w:type="spellEnd"/>
    </w:p>
    <w:p w14:paraId="5F83B8A7" w14:textId="77777777" w:rsidR="007277CF" w:rsidRPr="007277CF" w:rsidRDefault="007277CF" w:rsidP="007277CF">
      <w:pPr>
        <w:pStyle w:val="ListParagraph"/>
        <w:rPr>
          <w:b/>
          <w:bCs/>
          <w:sz w:val="22"/>
          <w:szCs w:val="22"/>
          <w:u w:val="single"/>
          <w:lang w:val="en-IN"/>
        </w:rPr>
      </w:pPr>
    </w:p>
    <w:p w14:paraId="7E414E03" w14:textId="50026257" w:rsidR="00603FC9" w:rsidRPr="007277CF" w:rsidRDefault="00603FC9" w:rsidP="007277CF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How to Rename a file in Linux Using mv Command</w:t>
      </w:r>
    </w:p>
    <w:p w14:paraId="11AA5EC5" w14:textId="3A058141" w:rsidR="007277CF" w:rsidRDefault="007277CF" w:rsidP="007277CF">
      <w:pPr>
        <w:pStyle w:val="ListParagraph"/>
        <w:rPr>
          <w:b/>
          <w:bCs/>
          <w:lang w:val="en-IN"/>
        </w:rPr>
      </w:pPr>
      <w:r w:rsidRPr="007277CF">
        <w:rPr>
          <w:b/>
          <w:bCs/>
          <w:lang w:val="en-IN"/>
        </w:rPr>
        <w:t>mv ol</w:t>
      </w:r>
      <w:r w:rsidR="003D5C77">
        <w:rPr>
          <w:b/>
          <w:bCs/>
          <w:lang w:val="en-IN"/>
        </w:rPr>
        <w:t>d</w:t>
      </w:r>
      <w:r w:rsidRPr="007277CF">
        <w:rPr>
          <w:b/>
          <w:bCs/>
          <w:lang w:val="en-IN"/>
        </w:rPr>
        <w:t>name</w:t>
      </w:r>
      <w:r w:rsidR="003D5C77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newname</w:t>
      </w:r>
      <w:r w:rsidR="003D5C77">
        <w:rPr>
          <w:b/>
          <w:bCs/>
          <w:lang w:val="en-IN"/>
        </w:rPr>
        <w:t>.txt</w:t>
      </w:r>
    </w:p>
    <w:p w14:paraId="5352F749" w14:textId="77777777" w:rsidR="007277CF" w:rsidRPr="007277CF" w:rsidRDefault="007277CF" w:rsidP="007277CF">
      <w:pPr>
        <w:pStyle w:val="ListParagraph"/>
        <w:rPr>
          <w:b/>
          <w:bCs/>
          <w:lang w:val="en-IN"/>
        </w:rPr>
      </w:pPr>
    </w:p>
    <w:p w14:paraId="2A5AB54A" w14:textId="256593E5" w:rsidR="00603FC9" w:rsidRPr="007277CF" w:rsidRDefault="00603FC9" w:rsidP="007277CF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How to Move Multiple files in Linux Using mv Command</w:t>
      </w:r>
    </w:p>
    <w:p w14:paraId="63D59E33" w14:textId="454DF86C" w:rsidR="007277CF" w:rsidRPr="007277CF" w:rsidRDefault="007277CF" w:rsidP="007277CF">
      <w:pPr>
        <w:pStyle w:val="ListParagraph"/>
        <w:rPr>
          <w:lang w:val="en-IN"/>
        </w:rPr>
      </w:pPr>
      <w:r>
        <w:rPr>
          <w:lang w:val="en-IN"/>
        </w:rPr>
        <w:t>To move multiple files, l</w:t>
      </w:r>
      <w:r w:rsidRPr="007277CF">
        <w:rPr>
          <w:lang w:val="en-IN"/>
        </w:rPr>
        <w:t>ist all the files you want to move with the destination directory at the end:</w:t>
      </w:r>
    </w:p>
    <w:p w14:paraId="659F2544" w14:textId="0B1BCF76" w:rsidR="007277CF" w:rsidRDefault="007277CF" w:rsidP="007277CF">
      <w:pPr>
        <w:pStyle w:val="ListParagraph"/>
        <w:rPr>
          <w:b/>
          <w:bCs/>
          <w:lang w:val="en-IN"/>
        </w:rPr>
      </w:pPr>
      <w:r w:rsidRPr="007277CF">
        <w:rPr>
          <w:b/>
          <w:bCs/>
          <w:lang w:val="en-IN"/>
        </w:rPr>
        <w:t>mv file1</w:t>
      </w:r>
      <w:r w:rsidR="003D5C77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file2</w:t>
      </w:r>
      <w:r w:rsidR="003D5C77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file3</w:t>
      </w:r>
      <w:r w:rsidR="003D5C77">
        <w:rPr>
          <w:b/>
          <w:bCs/>
          <w:lang w:val="en-IN"/>
        </w:rPr>
        <w:t>.txt…</w:t>
      </w:r>
      <w:r w:rsidRPr="007277CF">
        <w:rPr>
          <w:b/>
          <w:bCs/>
          <w:lang w:val="en-IN"/>
        </w:rPr>
        <w:t xml:space="preserve"> </w:t>
      </w:r>
      <w:proofErr w:type="spellStart"/>
      <w:r w:rsidRPr="007277CF">
        <w:rPr>
          <w:b/>
          <w:bCs/>
          <w:lang w:val="en-IN"/>
        </w:rPr>
        <w:t>destinationdir</w:t>
      </w:r>
      <w:proofErr w:type="spellEnd"/>
      <w:r w:rsidRPr="007277CF">
        <w:rPr>
          <w:b/>
          <w:bCs/>
          <w:lang w:val="en-IN"/>
        </w:rPr>
        <w:t>/</w:t>
      </w:r>
    </w:p>
    <w:p w14:paraId="3612E609" w14:textId="77777777" w:rsidR="007277CF" w:rsidRPr="007277CF" w:rsidRDefault="007277CF" w:rsidP="007277CF">
      <w:pPr>
        <w:pStyle w:val="ListParagraph"/>
        <w:rPr>
          <w:b/>
          <w:bCs/>
          <w:lang w:val="en-IN"/>
        </w:rPr>
      </w:pPr>
    </w:p>
    <w:p w14:paraId="6627587F" w14:textId="1EBD6565" w:rsidR="007277CF" w:rsidRPr="007277CF" w:rsidRDefault="00603FC9" w:rsidP="007277CF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How to Create Multiple Empty Files by Using Touch Command in Linux</w:t>
      </w:r>
    </w:p>
    <w:p w14:paraId="46E53D74" w14:textId="01CB1F24" w:rsidR="007277CF" w:rsidRPr="007277CF" w:rsidRDefault="007277CF" w:rsidP="007277CF">
      <w:pPr>
        <w:pStyle w:val="ListParagraph"/>
        <w:rPr>
          <w:lang w:val="en-IN"/>
        </w:rPr>
      </w:pPr>
      <w:r w:rsidRPr="007277CF">
        <w:rPr>
          <w:lang w:val="en-IN"/>
        </w:rPr>
        <w:t>This</w:t>
      </w:r>
      <w:r>
        <w:rPr>
          <w:lang w:val="en-IN"/>
        </w:rPr>
        <w:t xml:space="preserve"> command</w:t>
      </w:r>
      <w:r w:rsidRPr="007277CF">
        <w:rPr>
          <w:lang w:val="en-IN"/>
        </w:rPr>
        <w:t xml:space="preserve"> creates multiple empty files or updates the timestamp if the files already exist.</w:t>
      </w:r>
    </w:p>
    <w:p w14:paraId="59760111" w14:textId="4624EEA6" w:rsidR="007277CF" w:rsidRDefault="007277CF" w:rsidP="007277CF">
      <w:pPr>
        <w:pStyle w:val="ListParagraph"/>
        <w:rPr>
          <w:b/>
          <w:bCs/>
          <w:lang w:val="en-IN"/>
        </w:rPr>
      </w:pPr>
      <w:r w:rsidRPr="007277CF">
        <w:rPr>
          <w:b/>
          <w:bCs/>
          <w:lang w:val="en-IN"/>
        </w:rPr>
        <w:t>touch file1</w:t>
      </w:r>
      <w:r w:rsidR="003D5C77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file2</w:t>
      </w:r>
      <w:r w:rsidR="003D5C77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file3</w:t>
      </w:r>
      <w:r w:rsidR="003D5C77">
        <w:rPr>
          <w:b/>
          <w:bCs/>
          <w:lang w:val="en-IN"/>
        </w:rPr>
        <w:t>.txt…</w:t>
      </w:r>
    </w:p>
    <w:p w14:paraId="7E8CDBE1" w14:textId="77777777" w:rsidR="007277CF" w:rsidRPr="007277CF" w:rsidRDefault="007277CF" w:rsidP="007277CF">
      <w:pPr>
        <w:pStyle w:val="ListParagraph"/>
        <w:rPr>
          <w:b/>
          <w:bCs/>
          <w:lang w:val="en-IN"/>
        </w:rPr>
      </w:pPr>
    </w:p>
    <w:p w14:paraId="403D86F4" w14:textId="2069D699" w:rsidR="00603FC9" w:rsidRPr="007277CF" w:rsidRDefault="00603FC9" w:rsidP="007277CF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How to View the Content of Multiple Files in Linux</w:t>
      </w:r>
    </w:p>
    <w:p w14:paraId="069F06B9" w14:textId="77777777" w:rsidR="007277CF" w:rsidRPr="007277CF" w:rsidRDefault="007277CF" w:rsidP="007277CF">
      <w:pPr>
        <w:pStyle w:val="ListParagraph"/>
        <w:rPr>
          <w:lang w:val="en-IN"/>
        </w:rPr>
      </w:pPr>
      <w:r w:rsidRPr="007277CF">
        <w:rPr>
          <w:lang w:val="en-IN"/>
        </w:rPr>
        <w:t>Using cat for multiple files:</w:t>
      </w:r>
    </w:p>
    <w:p w14:paraId="1D8F6030" w14:textId="72053D0B" w:rsidR="007277CF" w:rsidRDefault="007277CF" w:rsidP="007277CF">
      <w:pPr>
        <w:pStyle w:val="ListParagraph"/>
        <w:rPr>
          <w:b/>
          <w:bCs/>
          <w:lang w:val="en-IN"/>
        </w:rPr>
      </w:pPr>
      <w:r w:rsidRPr="007277CF">
        <w:rPr>
          <w:b/>
          <w:bCs/>
          <w:lang w:val="en-IN"/>
        </w:rPr>
        <w:t>cat file1</w:t>
      </w:r>
      <w:r w:rsidR="003D5C77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file2</w:t>
      </w:r>
      <w:r w:rsidR="003D5C77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file3</w:t>
      </w:r>
      <w:r w:rsidR="003D5C77">
        <w:rPr>
          <w:b/>
          <w:bCs/>
          <w:lang w:val="en-IN"/>
        </w:rPr>
        <w:t>.txt</w:t>
      </w:r>
    </w:p>
    <w:p w14:paraId="02B22A7B" w14:textId="77777777" w:rsidR="007277CF" w:rsidRPr="007277CF" w:rsidRDefault="007277CF" w:rsidP="007277CF">
      <w:pPr>
        <w:pStyle w:val="ListParagraph"/>
        <w:rPr>
          <w:b/>
          <w:bCs/>
          <w:lang w:val="en-IN"/>
        </w:rPr>
      </w:pPr>
    </w:p>
    <w:p w14:paraId="136F1C14" w14:textId="0FFFC7CE" w:rsidR="00603FC9" w:rsidRPr="007277CF" w:rsidRDefault="00603FC9" w:rsidP="007277CF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How to Create a file and add content in Linux Using `cat` Command</w:t>
      </w:r>
    </w:p>
    <w:p w14:paraId="155E02AF" w14:textId="455F5225" w:rsidR="007277CF" w:rsidRDefault="007277CF" w:rsidP="007277CF">
      <w:pPr>
        <w:pStyle w:val="ListParagraph"/>
        <w:rPr>
          <w:b/>
          <w:bCs/>
          <w:lang w:val="en-IN"/>
        </w:rPr>
      </w:pPr>
      <w:r w:rsidRPr="007277CF">
        <w:rPr>
          <w:b/>
          <w:bCs/>
          <w:lang w:val="en-IN"/>
        </w:rPr>
        <w:t>cat &gt; filename</w:t>
      </w:r>
      <w:r w:rsidR="003D5C77">
        <w:rPr>
          <w:b/>
          <w:bCs/>
          <w:lang w:val="en-IN"/>
        </w:rPr>
        <w:t>.txt</w:t>
      </w:r>
      <w:r w:rsidRPr="007277CF">
        <w:rPr>
          <w:b/>
          <w:bCs/>
          <w:lang w:val="en-IN"/>
        </w:rPr>
        <w:t xml:space="preserve"> </w:t>
      </w:r>
    </w:p>
    <w:p w14:paraId="0C77E495" w14:textId="77777777" w:rsidR="007277CF" w:rsidRDefault="007277CF" w:rsidP="007277CF">
      <w:pPr>
        <w:pStyle w:val="ListParagraph"/>
        <w:rPr>
          <w:b/>
          <w:bCs/>
          <w:lang w:val="en-IN"/>
        </w:rPr>
      </w:pPr>
      <w:r>
        <w:rPr>
          <w:b/>
          <w:bCs/>
          <w:lang w:val="en-IN"/>
        </w:rPr>
        <w:t>…File Content…</w:t>
      </w:r>
      <w:r w:rsidRPr="007277CF">
        <w:rPr>
          <w:b/>
          <w:bCs/>
          <w:lang w:val="en-IN"/>
        </w:rPr>
        <w:t xml:space="preserve"> </w:t>
      </w:r>
    </w:p>
    <w:p w14:paraId="3AA086A1" w14:textId="77777777" w:rsidR="00600D3F" w:rsidRDefault="007277CF" w:rsidP="00600D3F">
      <w:pPr>
        <w:pStyle w:val="ListParagraph"/>
        <w:rPr>
          <w:lang w:val="en-IN"/>
        </w:rPr>
      </w:pPr>
      <w:r w:rsidRPr="007277CF">
        <w:rPr>
          <w:lang w:val="en-IN"/>
        </w:rPr>
        <w:t xml:space="preserve">Press </w:t>
      </w:r>
      <w:proofErr w:type="spellStart"/>
      <w:r w:rsidRPr="007277CF">
        <w:rPr>
          <w:lang w:val="en-IN"/>
        </w:rPr>
        <w:t>Ctrl+D</w:t>
      </w:r>
      <w:proofErr w:type="spellEnd"/>
      <w:r w:rsidRPr="007277CF">
        <w:rPr>
          <w:lang w:val="en-IN"/>
        </w:rPr>
        <w:t xml:space="preserve"> when </w:t>
      </w:r>
      <w:r w:rsidRPr="007277CF">
        <w:rPr>
          <w:lang w:val="en-IN"/>
        </w:rPr>
        <w:t>done.</w:t>
      </w:r>
    </w:p>
    <w:p w14:paraId="766B14EA" w14:textId="77777777" w:rsidR="00600D3F" w:rsidRDefault="00600D3F" w:rsidP="00600D3F">
      <w:pPr>
        <w:pStyle w:val="ListParagraph"/>
        <w:ind w:left="360"/>
        <w:rPr>
          <w:lang w:val="en-IN"/>
        </w:rPr>
      </w:pPr>
    </w:p>
    <w:p w14:paraId="2894F226" w14:textId="4563B7AD" w:rsidR="00603FC9" w:rsidRPr="00600D3F" w:rsidRDefault="00603FC9" w:rsidP="00600D3F">
      <w:pPr>
        <w:pStyle w:val="ListParagraph"/>
        <w:numPr>
          <w:ilvl w:val="0"/>
          <w:numId w:val="23"/>
        </w:numPr>
        <w:rPr>
          <w:lang w:val="en-IN"/>
        </w:rPr>
      </w:pPr>
      <w:r w:rsidRPr="007277CF">
        <w:rPr>
          <w:sz w:val="22"/>
          <w:szCs w:val="22"/>
          <w:u w:val="single"/>
          <w:lang w:val="en-IN"/>
        </w:rPr>
        <w:t>How to Append the Contents of One File to the End of Another File using cat</w:t>
      </w:r>
    </w:p>
    <w:p w14:paraId="6F4A827C" w14:textId="187CB10F" w:rsidR="00600D3F" w:rsidRDefault="00603FC9" w:rsidP="00600D3F">
      <w:pPr>
        <w:ind w:left="360"/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command </w:t>
      </w:r>
    </w:p>
    <w:p w14:paraId="00322C5C" w14:textId="4B6CE1FD" w:rsidR="00600D3F" w:rsidRDefault="00600D3F" w:rsidP="00600D3F">
      <w:pPr>
        <w:pStyle w:val="ListParagraph"/>
        <w:rPr>
          <w:b/>
          <w:bCs/>
          <w:lang w:val="en-IN"/>
        </w:rPr>
      </w:pPr>
      <w:r w:rsidRPr="00600D3F">
        <w:rPr>
          <w:b/>
          <w:bCs/>
          <w:lang w:val="en-IN"/>
        </w:rPr>
        <w:t>cat sourcefile</w:t>
      </w:r>
      <w:r w:rsidR="003D5C77">
        <w:rPr>
          <w:b/>
          <w:bCs/>
          <w:lang w:val="en-IN"/>
        </w:rPr>
        <w:t>.txt</w:t>
      </w:r>
      <w:r w:rsidRPr="00600D3F">
        <w:rPr>
          <w:b/>
          <w:bCs/>
          <w:lang w:val="en-IN"/>
        </w:rPr>
        <w:t xml:space="preserve"> &gt;&gt; destinationfile</w:t>
      </w:r>
      <w:r w:rsidR="003D5C77">
        <w:rPr>
          <w:b/>
          <w:bCs/>
          <w:lang w:val="en-IN"/>
        </w:rPr>
        <w:t>.txt</w:t>
      </w:r>
    </w:p>
    <w:p w14:paraId="76761C05" w14:textId="77777777" w:rsidR="00600D3F" w:rsidRPr="00600D3F" w:rsidRDefault="00600D3F" w:rsidP="00600D3F">
      <w:pPr>
        <w:pStyle w:val="ListParagraph"/>
        <w:rPr>
          <w:b/>
          <w:bCs/>
          <w:lang w:val="en-IN"/>
        </w:rPr>
      </w:pPr>
    </w:p>
    <w:p w14:paraId="1228D7BD" w14:textId="05D76492" w:rsidR="00603FC9" w:rsidRPr="00600D3F" w:rsidRDefault="00603FC9" w:rsidP="00600D3F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600D3F">
        <w:rPr>
          <w:sz w:val="22"/>
          <w:szCs w:val="22"/>
          <w:u w:val="single"/>
          <w:lang w:val="en-IN"/>
        </w:rPr>
        <w:t>How to use cat command if the file has a lot of content and can’t fit in the</w:t>
      </w:r>
    </w:p>
    <w:p w14:paraId="43E929D4" w14:textId="77777777" w:rsidR="00603FC9" w:rsidRDefault="00603FC9" w:rsidP="00603FC9">
      <w:pPr>
        <w:ind w:left="360"/>
        <w:rPr>
          <w:sz w:val="22"/>
          <w:szCs w:val="22"/>
          <w:u w:val="single"/>
          <w:lang w:val="en-IN"/>
        </w:rPr>
      </w:pPr>
      <w:r w:rsidRPr="007277CF">
        <w:rPr>
          <w:sz w:val="22"/>
          <w:szCs w:val="22"/>
          <w:u w:val="single"/>
          <w:lang w:val="en-IN"/>
        </w:rPr>
        <w:t>terminal.</w:t>
      </w:r>
    </w:p>
    <w:p w14:paraId="3318DDD8" w14:textId="71FBE26A" w:rsidR="00600D3F" w:rsidRPr="00600D3F" w:rsidRDefault="00600D3F" w:rsidP="00600D3F">
      <w:pPr>
        <w:pStyle w:val="ListParagraph"/>
        <w:rPr>
          <w:lang w:val="en-IN"/>
        </w:rPr>
      </w:pPr>
      <w:r w:rsidRPr="00600D3F">
        <w:rPr>
          <w:lang w:val="en-IN"/>
        </w:rPr>
        <w:t>Use less instead of cat</w:t>
      </w:r>
      <w:r>
        <w:rPr>
          <w:lang w:val="en-IN"/>
        </w:rPr>
        <w:t xml:space="preserve"> if the file has a lot of content and can’t fit in the terminal</w:t>
      </w:r>
      <w:r w:rsidRPr="00600D3F">
        <w:rPr>
          <w:lang w:val="en-IN"/>
        </w:rPr>
        <w:t>:</w:t>
      </w:r>
    </w:p>
    <w:p w14:paraId="6D03F3B2" w14:textId="7DC72553" w:rsidR="00600D3F" w:rsidRPr="00600D3F" w:rsidRDefault="00600D3F" w:rsidP="00600D3F">
      <w:pPr>
        <w:pStyle w:val="ListParagraph"/>
        <w:rPr>
          <w:b/>
          <w:bCs/>
          <w:lang w:val="en-IN"/>
        </w:rPr>
      </w:pPr>
      <w:r w:rsidRPr="00600D3F">
        <w:rPr>
          <w:b/>
          <w:bCs/>
          <w:lang w:val="en-IN"/>
        </w:rPr>
        <w:t>less filename</w:t>
      </w:r>
      <w:r w:rsidRPr="00600D3F">
        <w:rPr>
          <w:b/>
          <w:bCs/>
          <w:lang w:val="en-IN"/>
        </w:rPr>
        <w:t>.txt</w:t>
      </w:r>
    </w:p>
    <w:p w14:paraId="10A9E7F3" w14:textId="77777777" w:rsidR="00600D3F" w:rsidRPr="007277CF" w:rsidRDefault="00600D3F" w:rsidP="00603FC9">
      <w:pPr>
        <w:ind w:left="360"/>
        <w:rPr>
          <w:sz w:val="22"/>
          <w:szCs w:val="22"/>
          <w:u w:val="single"/>
          <w:lang w:val="en-IN"/>
        </w:rPr>
      </w:pPr>
    </w:p>
    <w:p w14:paraId="62F67E62" w14:textId="100998B1" w:rsidR="00603FC9" w:rsidRDefault="00603FC9" w:rsidP="00600D3F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600D3F">
        <w:rPr>
          <w:sz w:val="22"/>
          <w:szCs w:val="22"/>
          <w:u w:val="single"/>
          <w:lang w:val="en-IN"/>
        </w:rPr>
        <w:lastRenderedPageBreak/>
        <w:t>How to Merge Contents of Multiple Files Using `cat` Command  </w:t>
      </w:r>
    </w:p>
    <w:p w14:paraId="56470EB3" w14:textId="5DD6BCF4" w:rsidR="00600D3F" w:rsidRDefault="00600D3F" w:rsidP="00600D3F">
      <w:pPr>
        <w:pStyle w:val="ListParagraph"/>
        <w:rPr>
          <w:b/>
          <w:bCs/>
          <w:lang w:val="en-IN"/>
        </w:rPr>
      </w:pPr>
      <w:r w:rsidRPr="00600D3F">
        <w:rPr>
          <w:b/>
          <w:bCs/>
          <w:lang w:val="en-IN"/>
        </w:rPr>
        <w:t>cat file1</w:t>
      </w:r>
      <w:r w:rsidR="003D5C77">
        <w:rPr>
          <w:b/>
          <w:bCs/>
          <w:lang w:val="en-IN"/>
        </w:rPr>
        <w:t>.txt</w:t>
      </w:r>
      <w:r w:rsidRPr="00600D3F">
        <w:rPr>
          <w:b/>
          <w:bCs/>
          <w:lang w:val="en-IN"/>
        </w:rPr>
        <w:t xml:space="preserve"> file2</w:t>
      </w:r>
      <w:r w:rsidR="003D5C77">
        <w:rPr>
          <w:b/>
          <w:bCs/>
          <w:lang w:val="en-IN"/>
        </w:rPr>
        <w:t>.txt</w:t>
      </w:r>
      <w:r w:rsidRPr="00600D3F">
        <w:rPr>
          <w:b/>
          <w:bCs/>
          <w:lang w:val="en-IN"/>
        </w:rPr>
        <w:t xml:space="preserve"> file3</w:t>
      </w:r>
      <w:r w:rsidR="003D5C77">
        <w:rPr>
          <w:b/>
          <w:bCs/>
          <w:lang w:val="en-IN"/>
        </w:rPr>
        <w:t>.txt…</w:t>
      </w:r>
      <w:r w:rsidRPr="00600D3F">
        <w:rPr>
          <w:b/>
          <w:bCs/>
          <w:lang w:val="en-IN"/>
        </w:rPr>
        <w:t xml:space="preserve"> &gt; mergedfile</w:t>
      </w:r>
      <w:r w:rsidR="003D5C77">
        <w:rPr>
          <w:b/>
          <w:bCs/>
          <w:lang w:val="en-IN"/>
        </w:rPr>
        <w:t>.txt</w:t>
      </w:r>
    </w:p>
    <w:p w14:paraId="60770182" w14:textId="77777777" w:rsidR="00600D3F" w:rsidRPr="00600D3F" w:rsidRDefault="00600D3F" w:rsidP="00600D3F">
      <w:pPr>
        <w:pStyle w:val="ListParagraph"/>
        <w:rPr>
          <w:b/>
          <w:bCs/>
          <w:lang w:val="en-IN"/>
        </w:rPr>
      </w:pPr>
    </w:p>
    <w:p w14:paraId="255B63AC" w14:textId="67ADC8BB" w:rsidR="00603FC9" w:rsidRDefault="00603FC9" w:rsidP="00600D3F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600D3F">
        <w:rPr>
          <w:sz w:val="22"/>
          <w:szCs w:val="22"/>
          <w:u w:val="single"/>
          <w:lang w:val="en-IN"/>
        </w:rPr>
        <w:t>How to use cat Command to Append to an Existing File</w:t>
      </w:r>
    </w:p>
    <w:p w14:paraId="3E36CB8A" w14:textId="30D133AB" w:rsidR="00600D3F" w:rsidRDefault="00600D3F" w:rsidP="00600D3F">
      <w:pPr>
        <w:pStyle w:val="ListParagraph"/>
        <w:rPr>
          <w:b/>
          <w:bCs/>
          <w:lang w:val="en-IN"/>
        </w:rPr>
      </w:pPr>
      <w:r w:rsidRPr="00600D3F">
        <w:rPr>
          <w:b/>
          <w:bCs/>
          <w:lang w:val="en-IN"/>
        </w:rPr>
        <w:t>cat &gt;&gt; filename</w:t>
      </w:r>
      <w:r>
        <w:rPr>
          <w:b/>
          <w:bCs/>
          <w:lang w:val="en-IN"/>
        </w:rPr>
        <w:t>.txt</w:t>
      </w:r>
      <w:r w:rsidRPr="00600D3F">
        <w:rPr>
          <w:b/>
          <w:bCs/>
          <w:lang w:val="en-IN"/>
        </w:rPr>
        <w:t xml:space="preserve"> </w:t>
      </w:r>
    </w:p>
    <w:p w14:paraId="34065C58" w14:textId="6CF89CB9" w:rsidR="00600D3F" w:rsidRDefault="00600D3F" w:rsidP="00600D3F">
      <w:pPr>
        <w:pStyle w:val="ListParagraph"/>
        <w:rPr>
          <w:b/>
          <w:bCs/>
          <w:lang w:val="en-IN"/>
        </w:rPr>
      </w:pPr>
      <w:r>
        <w:rPr>
          <w:b/>
          <w:bCs/>
          <w:lang w:val="en-IN"/>
        </w:rPr>
        <w:t xml:space="preserve">…Type </w:t>
      </w:r>
      <w:r w:rsidRPr="00600D3F">
        <w:rPr>
          <w:b/>
          <w:bCs/>
          <w:lang w:val="en-IN"/>
        </w:rPr>
        <w:t>content here</w:t>
      </w:r>
      <w:r>
        <w:rPr>
          <w:b/>
          <w:bCs/>
          <w:lang w:val="en-IN"/>
        </w:rPr>
        <w:t>…</w:t>
      </w:r>
    </w:p>
    <w:p w14:paraId="736CEE6B" w14:textId="18A15201" w:rsidR="00600D3F" w:rsidRDefault="00600D3F" w:rsidP="00600D3F">
      <w:pPr>
        <w:pStyle w:val="ListParagraph"/>
        <w:rPr>
          <w:lang w:val="en-IN"/>
        </w:rPr>
      </w:pPr>
      <w:r w:rsidRPr="00600D3F">
        <w:rPr>
          <w:lang w:val="en-IN"/>
        </w:rPr>
        <w:t xml:space="preserve">Press </w:t>
      </w:r>
      <w:proofErr w:type="spellStart"/>
      <w:r w:rsidRPr="00600D3F">
        <w:rPr>
          <w:lang w:val="en-IN"/>
        </w:rPr>
        <w:t>Ctrl+D</w:t>
      </w:r>
      <w:proofErr w:type="spellEnd"/>
      <w:r w:rsidRPr="00600D3F">
        <w:rPr>
          <w:lang w:val="en-IN"/>
        </w:rPr>
        <w:t xml:space="preserve"> when finished</w:t>
      </w:r>
      <w:r>
        <w:rPr>
          <w:lang w:val="en-IN"/>
        </w:rPr>
        <w:t>.</w:t>
      </w:r>
    </w:p>
    <w:p w14:paraId="7B8CF156" w14:textId="77777777" w:rsidR="00600D3F" w:rsidRPr="00600D3F" w:rsidRDefault="00600D3F" w:rsidP="00600D3F">
      <w:pPr>
        <w:pStyle w:val="ListParagraph"/>
        <w:rPr>
          <w:sz w:val="22"/>
          <w:szCs w:val="22"/>
          <w:u w:val="single"/>
          <w:lang w:val="en-IN"/>
        </w:rPr>
      </w:pPr>
    </w:p>
    <w:p w14:paraId="3E0B90CE" w14:textId="52AAF1E0" w:rsidR="00603FC9" w:rsidRDefault="00603FC9" w:rsidP="00600D3F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600D3F">
        <w:rPr>
          <w:sz w:val="22"/>
          <w:szCs w:val="22"/>
          <w:u w:val="single"/>
          <w:lang w:val="en-IN"/>
        </w:rPr>
        <w:t>What is “</w:t>
      </w:r>
      <w:proofErr w:type="spellStart"/>
      <w:r w:rsidRPr="00600D3F">
        <w:rPr>
          <w:sz w:val="22"/>
          <w:szCs w:val="22"/>
          <w:u w:val="single"/>
          <w:lang w:val="en-IN"/>
        </w:rPr>
        <w:t>chmod</w:t>
      </w:r>
      <w:proofErr w:type="spellEnd"/>
      <w:r w:rsidRPr="00600D3F">
        <w:rPr>
          <w:sz w:val="22"/>
          <w:szCs w:val="22"/>
          <w:u w:val="single"/>
          <w:lang w:val="en-IN"/>
        </w:rPr>
        <w:t xml:space="preserve"> 777 “, “</w:t>
      </w:r>
      <w:proofErr w:type="spellStart"/>
      <w:r w:rsidRPr="00600D3F">
        <w:rPr>
          <w:sz w:val="22"/>
          <w:szCs w:val="22"/>
          <w:u w:val="single"/>
          <w:lang w:val="en-IN"/>
        </w:rPr>
        <w:t>chmod</w:t>
      </w:r>
      <w:proofErr w:type="spellEnd"/>
      <w:r w:rsidRPr="00600D3F">
        <w:rPr>
          <w:sz w:val="22"/>
          <w:szCs w:val="22"/>
          <w:u w:val="single"/>
          <w:lang w:val="en-IN"/>
        </w:rPr>
        <w:t xml:space="preserve"> 755” and “</w:t>
      </w:r>
      <w:proofErr w:type="spellStart"/>
      <w:r w:rsidRPr="00600D3F">
        <w:rPr>
          <w:sz w:val="22"/>
          <w:szCs w:val="22"/>
          <w:u w:val="single"/>
          <w:lang w:val="en-IN"/>
        </w:rPr>
        <w:t>chmod</w:t>
      </w:r>
      <w:proofErr w:type="spellEnd"/>
      <w:r w:rsidRPr="00600D3F">
        <w:rPr>
          <w:sz w:val="22"/>
          <w:szCs w:val="22"/>
          <w:u w:val="single"/>
          <w:lang w:val="en-IN"/>
        </w:rPr>
        <w:t xml:space="preserve"> +x “or “</w:t>
      </w:r>
      <w:proofErr w:type="spellStart"/>
      <w:r w:rsidRPr="00600D3F">
        <w:rPr>
          <w:sz w:val="22"/>
          <w:szCs w:val="22"/>
          <w:u w:val="single"/>
          <w:lang w:val="en-IN"/>
        </w:rPr>
        <w:t>chmod</w:t>
      </w:r>
      <w:proofErr w:type="spellEnd"/>
      <w:r w:rsidRPr="00600D3F">
        <w:rPr>
          <w:sz w:val="22"/>
          <w:szCs w:val="22"/>
          <w:u w:val="single"/>
          <w:lang w:val="en-IN"/>
        </w:rPr>
        <w:t xml:space="preserve"> </w:t>
      </w:r>
      <w:proofErr w:type="spellStart"/>
      <w:r w:rsidRPr="00600D3F">
        <w:rPr>
          <w:sz w:val="22"/>
          <w:szCs w:val="22"/>
          <w:u w:val="single"/>
          <w:lang w:val="en-IN"/>
        </w:rPr>
        <w:t>a+x</w:t>
      </w:r>
      <w:proofErr w:type="spellEnd"/>
      <w:r w:rsidRPr="00600D3F">
        <w:rPr>
          <w:sz w:val="22"/>
          <w:szCs w:val="22"/>
          <w:u w:val="single"/>
          <w:lang w:val="en-IN"/>
        </w:rPr>
        <w:t>”?</w:t>
      </w:r>
    </w:p>
    <w:p w14:paraId="0D5152D4" w14:textId="59057EBF" w:rsidR="007B5F82" w:rsidRPr="007B5F82" w:rsidRDefault="007B5F82" w:rsidP="007B5F82">
      <w:pPr>
        <w:pStyle w:val="ListParagraph"/>
        <w:rPr>
          <w:lang w:val="en-IN"/>
        </w:rPr>
      </w:pPr>
      <w:r w:rsidRPr="007B5F82">
        <w:rPr>
          <w:lang w:val="en-IN"/>
        </w:rPr>
        <w:t xml:space="preserve">Each digit represents permissions for the user, group, and others, respectively. </w:t>
      </w:r>
      <w:r>
        <w:rPr>
          <w:lang w:val="en-IN"/>
        </w:rPr>
        <w:t>And each</w:t>
      </w:r>
      <w:r w:rsidRPr="007B5F82">
        <w:rPr>
          <w:lang w:val="en-IN"/>
        </w:rPr>
        <w:t xml:space="preserve"> digit is a sum of the following values: </w:t>
      </w:r>
    </w:p>
    <w:p w14:paraId="03E34F88" w14:textId="77777777" w:rsidR="007B5F82" w:rsidRPr="007B5F82" w:rsidRDefault="007B5F82" w:rsidP="007B5F82">
      <w:pPr>
        <w:pStyle w:val="ListParagraph"/>
        <w:numPr>
          <w:ilvl w:val="0"/>
          <w:numId w:val="27"/>
        </w:numPr>
        <w:rPr>
          <w:lang w:val="en-IN"/>
        </w:rPr>
      </w:pPr>
      <w:r w:rsidRPr="007B5F82">
        <w:rPr>
          <w:lang w:val="en-IN"/>
        </w:rPr>
        <w:t>4: Read (r)</w:t>
      </w:r>
    </w:p>
    <w:p w14:paraId="426ED6F1" w14:textId="77777777" w:rsidR="007B5F82" w:rsidRPr="007B5F82" w:rsidRDefault="007B5F82" w:rsidP="007B5F82">
      <w:pPr>
        <w:pStyle w:val="ListParagraph"/>
        <w:numPr>
          <w:ilvl w:val="0"/>
          <w:numId w:val="27"/>
        </w:numPr>
        <w:rPr>
          <w:lang w:val="en-IN"/>
        </w:rPr>
      </w:pPr>
      <w:r w:rsidRPr="007B5F82">
        <w:rPr>
          <w:lang w:val="en-IN"/>
        </w:rPr>
        <w:t>2: Write (w)</w:t>
      </w:r>
    </w:p>
    <w:p w14:paraId="3138C0C8" w14:textId="77777777" w:rsidR="007B5F82" w:rsidRPr="007B5F82" w:rsidRDefault="007B5F82" w:rsidP="007B5F82">
      <w:pPr>
        <w:pStyle w:val="ListParagraph"/>
        <w:numPr>
          <w:ilvl w:val="0"/>
          <w:numId w:val="27"/>
        </w:numPr>
        <w:rPr>
          <w:lang w:val="en-IN"/>
        </w:rPr>
      </w:pPr>
      <w:r w:rsidRPr="007B5F82">
        <w:rPr>
          <w:lang w:val="en-IN"/>
        </w:rPr>
        <w:t>1: Execute (x)</w:t>
      </w:r>
    </w:p>
    <w:p w14:paraId="6227C79D" w14:textId="125F333D" w:rsidR="007B5F82" w:rsidRPr="007B5F82" w:rsidRDefault="007B5F82" w:rsidP="007B5F82">
      <w:pPr>
        <w:pStyle w:val="ListParagraph"/>
        <w:rPr>
          <w:lang w:val="en-IN"/>
        </w:rPr>
      </w:pPr>
      <w:r w:rsidRPr="007B5F82">
        <w:rPr>
          <w:lang w:val="en-IN"/>
        </w:rPr>
        <w:t>So,</w:t>
      </w:r>
    </w:p>
    <w:p w14:paraId="639D415E" w14:textId="7E94FF34" w:rsidR="00600D3F" w:rsidRPr="00600D3F" w:rsidRDefault="00600D3F" w:rsidP="00600D3F">
      <w:pPr>
        <w:pStyle w:val="ListParagraph"/>
        <w:rPr>
          <w:lang w:val="en-IN"/>
        </w:rPr>
      </w:pPr>
      <w:proofErr w:type="spellStart"/>
      <w:r w:rsidRPr="00600D3F">
        <w:rPr>
          <w:lang w:val="en-IN"/>
        </w:rPr>
        <w:t>chmod</w:t>
      </w:r>
      <w:proofErr w:type="spellEnd"/>
      <w:r w:rsidRPr="00600D3F">
        <w:rPr>
          <w:lang w:val="en-IN"/>
        </w:rPr>
        <w:t xml:space="preserve"> 777: Gives read, write, and execute permissions to </w:t>
      </w:r>
      <w:proofErr w:type="gramStart"/>
      <w:r w:rsidRPr="00600D3F">
        <w:rPr>
          <w:lang w:val="en-IN"/>
        </w:rPr>
        <w:t>owner</w:t>
      </w:r>
      <w:r w:rsidR="007B5F82">
        <w:rPr>
          <w:lang w:val="en-IN"/>
        </w:rPr>
        <w:t>(</w:t>
      </w:r>
      <w:proofErr w:type="gramEnd"/>
      <w:r w:rsidR="007B5F82">
        <w:rPr>
          <w:lang w:val="en-IN"/>
        </w:rPr>
        <w:t>4+2+1)</w:t>
      </w:r>
      <w:r w:rsidRPr="00600D3F">
        <w:rPr>
          <w:lang w:val="en-IN"/>
        </w:rPr>
        <w:t>, group</w:t>
      </w:r>
      <w:r w:rsidR="007B5F82">
        <w:rPr>
          <w:lang w:val="en-IN"/>
        </w:rPr>
        <w:t>(4+2+1)</w:t>
      </w:r>
      <w:r w:rsidRPr="00600D3F">
        <w:rPr>
          <w:lang w:val="en-IN"/>
        </w:rPr>
        <w:t>, and others (</w:t>
      </w:r>
      <w:r w:rsidR="007B5F82">
        <w:rPr>
          <w:lang w:val="en-IN"/>
        </w:rPr>
        <w:t>4+2+1</w:t>
      </w:r>
      <w:r w:rsidRPr="00600D3F">
        <w:rPr>
          <w:lang w:val="en-IN"/>
        </w:rPr>
        <w:t xml:space="preserve">) </w:t>
      </w:r>
    </w:p>
    <w:p w14:paraId="22E19801" w14:textId="530C10AB" w:rsidR="00600D3F" w:rsidRPr="00600D3F" w:rsidRDefault="00600D3F" w:rsidP="00600D3F">
      <w:pPr>
        <w:pStyle w:val="ListParagraph"/>
        <w:rPr>
          <w:lang w:val="en-IN"/>
        </w:rPr>
      </w:pPr>
      <w:proofErr w:type="spellStart"/>
      <w:r w:rsidRPr="00600D3F">
        <w:rPr>
          <w:lang w:val="en-IN"/>
        </w:rPr>
        <w:t>chmod</w:t>
      </w:r>
      <w:proofErr w:type="spellEnd"/>
      <w:r w:rsidRPr="00600D3F">
        <w:rPr>
          <w:lang w:val="en-IN"/>
        </w:rPr>
        <w:t xml:space="preserve"> 755: Gives read, write, execute to </w:t>
      </w:r>
      <w:proofErr w:type="gramStart"/>
      <w:r w:rsidRPr="00600D3F">
        <w:rPr>
          <w:lang w:val="en-IN"/>
        </w:rPr>
        <w:t>owner</w:t>
      </w:r>
      <w:r w:rsidR="007B5F82">
        <w:rPr>
          <w:lang w:val="en-IN"/>
        </w:rPr>
        <w:t>(</w:t>
      </w:r>
      <w:proofErr w:type="gramEnd"/>
      <w:r w:rsidR="007B5F82">
        <w:rPr>
          <w:lang w:val="en-IN"/>
        </w:rPr>
        <w:t>4+2+1)</w:t>
      </w:r>
      <w:r w:rsidRPr="00600D3F">
        <w:rPr>
          <w:lang w:val="en-IN"/>
        </w:rPr>
        <w:t>; read and execute to group</w:t>
      </w:r>
      <w:r w:rsidR="007B5F82">
        <w:rPr>
          <w:lang w:val="en-IN"/>
        </w:rPr>
        <w:t>(4+1)</w:t>
      </w:r>
      <w:r w:rsidRPr="00600D3F">
        <w:rPr>
          <w:lang w:val="en-IN"/>
        </w:rPr>
        <w:t xml:space="preserve"> and others</w:t>
      </w:r>
      <w:r w:rsidR="007B5F82">
        <w:rPr>
          <w:lang w:val="en-IN"/>
        </w:rPr>
        <w:t>(4+1)</w:t>
      </w:r>
      <w:r w:rsidRPr="00600D3F">
        <w:rPr>
          <w:lang w:val="en-IN"/>
        </w:rPr>
        <w:t xml:space="preserve"> </w:t>
      </w:r>
    </w:p>
    <w:p w14:paraId="43912492" w14:textId="3401C5DC" w:rsidR="00600D3F" w:rsidRPr="00600D3F" w:rsidRDefault="00600D3F" w:rsidP="00600D3F">
      <w:pPr>
        <w:pStyle w:val="ListParagraph"/>
        <w:rPr>
          <w:lang w:val="en-IN"/>
        </w:rPr>
      </w:pPr>
      <w:proofErr w:type="spellStart"/>
      <w:r w:rsidRPr="00600D3F">
        <w:rPr>
          <w:lang w:val="en-IN"/>
        </w:rPr>
        <w:t>chmod</w:t>
      </w:r>
      <w:proofErr w:type="spellEnd"/>
      <w:r w:rsidRPr="00600D3F">
        <w:rPr>
          <w:lang w:val="en-IN"/>
        </w:rPr>
        <w:t xml:space="preserve"> +x</w:t>
      </w:r>
      <w:r>
        <w:rPr>
          <w:lang w:val="en-IN"/>
        </w:rPr>
        <w:t>:</w:t>
      </w:r>
      <w:r w:rsidRPr="00600D3F">
        <w:rPr>
          <w:lang w:val="en-IN"/>
        </w:rPr>
        <w:t xml:space="preserve"> Adds execute permission for the current permission set </w:t>
      </w:r>
    </w:p>
    <w:p w14:paraId="0068E1CC" w14:textId="7344A599" w:rsidR="00600D3F" w:rsidRDefault="00600D3F" w:rsidP="00600D3F">
      <w:pPr>
        <w:pStyle w:val="ListParagraph"/>
        <w:rPr>
          <w:lang w:val="en-IN"/>
        </w:rPr>
      </w:pPr>
      <w:proofErr w:type="spellStart"/>
      <w:r w:rsidRPr="00600D3F">
        <w:rPr>
          <w:lang w:val="en-IN"/>
        </w:rPr>
        <w:t>chmod</w:t>
      </w:r>
      <w:proofErr w:type="spellEnd"/>
      <w:r w:rsidRPr="00600D3F">
        <w:rPr>
          <w:lang w:val="en-IN"/>
        </w:rPr>
        <w:t xml:space="preserve"> </w:t>
      </w:r>
      <w:proofErr w:type="spellStart"/>
      <w:r w:rsidRPr="00600D3F">
        <w:rPr>
          <w:lang w:val="en-IN"/>
        </w:rPr>
        <w:t>a+x</w:t>
      </w:r>
      <w:proofErr w:type="spellEnd"/>
      <w:r w:rsidRPr="00600D3F">
        <w:rPr>
          <w:lang w:val="en-IN"/>
        </w:rPr>
        <w:t>: Adds execute permission for all (owner, group, others)</w:t>
      </w:r>
    </w:p>
    <w:p w14:paraId="684D8523" w14:textId="77777777" w:rsidR="007B5F82" w:rsidRPr="00600D3F" w:rsidRDefault="007B5F82" w:rsidP="00600D3F">
      <w:pPr>
        <w:pStyle w:val="ListParagraph"/>
        <w:rPr>
          <w:lang w:val="en-IN"/>
        </w:rPr>
      </w:pPr>
    </w:p>
    <w:p w14:paraId="5CBF0813" w14:textId="62193254" w:rsidR="00603FC9" w:rsidRPr="007B5F82" w:rsidRDefault="00603FC9" w:rsidP="007B5F82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B5F82">
        <w:rPr>
          <w:sz w:val="22"/>
          <w:szCs w:val="22"/>
          <w:u w:val="single"/>
          <w:lang w:val="en-IN"/>
        </w:rPr>
        <w:t>How to find the number of lines that matches the given string/pattern</w:t>
      </w:r>
    </w:p>
    <w:p w14:paraId="19AB77A2" w14:textId="4FCAC970" w:rsidR="007B5F82" w:rsidRDefault="007B5F82" w:rsidP="007B5F82">
      <w:pPr>
        <w:pStyle w:val="ListParagraph"/>
        <w:rPr>
          <w:b/>
          <w:bCs/>
          <w:lang w:val="en-IN"/>
        </w:rPr>
      </w:pPr>
      <w:r w:rsidRPr="007B5F82">
        <w:rPr>
          <w:b/>
          <w:bCs/>
          <w:lang w:val="en-IN"/>
        </w:rPr>
        <w:t>grep -c "pattern" filename</w:t>
      </w:r>
      <w:r>
        <w:rPr>
          <w:b/>
          <w:bCs/>
          <w:lang w:val="en-IN"/>
        </w:rPr>
        <w:t>.txt</w:t>
      </w:r>
    </w:p>
    <w:p w14:paraId="32590FC3" w14:textId="77777777" w:rsidR="007B5F82" w:rsidRPr="007B5F82" w:rsidRDefault="007B5F82" w:rsidP="007B5F82">
      <w:pPr>
        <w:pStyle w:val="ListParagraph"/>
        <w:rPr>
          <w:b/>
          <w:bCs/>
          <w:lang w:val="en-IN"/>
        </w:rPr>
      </w:pPr>
    </w:p>
    <w:p w14:paraId="27A5A78E" w14:textId="2AD19242" w:rsidR="00603FC9" w:rsidRPr="007B5F82" w:rsidRDefault="00603FC9" w:rsidP="007B5F82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B5F82">
        <w:rPr>
          <w:sz w:val="22"/>
          <w:szCs w:val="22"/>
          <w:u w:val="single"/>
          <w:lang w:val="en-IN"/>
        </w:rPr>
        <w:t>How to display the files that contains the given string/pattern. </w:t>
      </w:r>
    </w:p>
    <w:p w14:paraId="31B29381" w14:textId="683C11AB" w:rsidR="007B5F82" w:rsidRDefault="007B5F82" w:rsidP="007B5F82">
      <w:pPr>
        <w:pStyle w:val="ListParagraph"/>
        <w:rPr>
          <w:b/>
          <w:bCs/>
          <w:lang w:val="en-IN"/>
        </w:rPr>
      </w:pPr>
      <w:r w:rsidRPr="007B5F82">
        <w:rPr>
          <w:b/>
          <w:bCs/>
          <w:lang w:val="en-IN"/>
        </w:rPr>
        <w:t>grep -l "pattern" file1</w:t>
      </w:r>
      <w:r>
        <w:rPr>
          <w:b/>
          <w:bCs/>
          <w:lang w:val="en-IN"/>
        </w:rPr>
        <w:t>.txt</w:t>
      </w:r>
      <w:r w:rsidRPr="007B5F82">
        <w:rPr>
          <w:b/>
          <w:bCs/>
          <w:lang w:val="en-IN"/>
        </w:rPr>
        <w:t xml:space="preserve"> file2</w:t>
      </w:r>
      <w:r>
        <w:rPr>
          <w:b/>
          <w:bCs/>
          <w:lang w:val="en-IN"/>
        </w:rPr>
        <w:t>.txt</w:t>
      </w:r>
      <w:r w:rsidRPr="007B5F82">
        <w:rPr>
          <w:b/>
          <w:bCs/>
          <w:lang w:val="en-IN"/>
        </w:rPr>
        <w:t xml:space="preserve"> file3</w:t>
      </w:r>
      <w:r>
        <w:rPr>
          <w:b/>
          <w:bCs/>
          <w:lang w:val="en-IN"/>
        </w:rPr>
        <w:t>.txt…</w:t>
      </w:r>
    </w:p>
    <w:p w14:paraId="176CA1B6" w14:textId="77777777" w:rsidR="007B5F82" w:rsidRDefault="007B5F82" w:rsidP="007B5F82">
      <w:pPr>
        <w:pStyle w:val="ListParagraph"/>
        <w:rPr>
          <w:lang w:val="en-IN"/>
        </w:rPr>
      </w:pPr>
    </w:p>
    <w:p w14:paraId="37A7271D" w14:textId="7FD7DE00" w:rsidR="007B5F82" w:rsidRPr="007B5F82" w:rsidRDefault="007B5F82" w:rsidP="007B5F82">
      <w:pPr>
        <w:pStyle w:val="ListParagraph"/>
        <w:rPr>
          <w:lang w:val="en-IN"/>
        </w:rPr>
      </w:pPr>
      <w:r w:rsidRPr="007B5F82">
        <w:rPr>
          <w:lang w:val="en-IN"/>
        </w:rPr>
        <w:t>Or for all files in a directory:</w:t>
      </w:r>
    </w:p>
    <w:p w14:paraId="5AAA6077" w14:textId="1E8C1471" w:rsidR="007B5F82" w:rsidRDefault="007B5F82" w:rsidP="007B5F82">
      <w:pPr>
        <w:pStyle w:val="ListParagraph"/>
        <w:rPr>
          <w:b/>
          <w:bCs/>
          <w:lang w:val="en-IN"/>
        </w:rPr>
      </w:pPr>
      <w:r w:rsidRPr="007B5F82">
        <w:rPr>
          <w:b/>
          <w:bCs/>
          <w:lang w:val="en-IN"/>
        </w:rPr>
        <w:t>grep -l "pattern" *</w:t>
      </w:r>
    </w:p>
    <w:p w14:paraId="30F23536" w14:textId="77777777" w:rsidR="007B5F82" w:rsidRPr="007B5F82" w:rsidRDefault="007B5F82" w:rsidP="007B5F82">
      <w:pPr>
        <w:pStyle w:val="ListParagraph"/>
        <w:rPr>
          <w:b/>
          <w:bCs/>
          <w:lang w:val="en-IN"/>
        </w:rPr>
      </w:pPr>
    </w:p>
    <w:p w14:paraId="1919C695" w14:textId="7FE3C447" w:rsidR="00603FC9" w:rsidRPr="007B5F82" w:rsidRDefault="00603FC9" w:rsidP="007B5F82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B5F82">
        <w:rPr>
          <w:sz w:val="22"/>
          <w:szCs w:val="22"/>
          <w:u w:val="single"/>
          <w:lang w:val="en-IN"/>
        </w:rPr>
        <w:t>How to show the line number of file with the line matched. </w:t>
      </w:r>
    </w:p>
    <w:p w14:paraId="0FE5D9DE" w14:textId="474BEB0A" w:rsidR="007B5F82" w:rsidRDefault="007B5F82" w:rsidP="007B5F82">
      <w:pPr>
        <w:pStyle w:val="ListParagraph"/>
        <w:rPr>
          <w:b/>
          <w:bCs/>
          <w:lang w:val="en-IN"/>
        </w:rPr>
      </w:pPr>
      <w:r w:rsidRPr="007B5F82">
        <w:rPr>
          <w:b/>
          <w:bCs/>
          <w:lang w:val="en-IN"/>
        </w:rPr>
        <w:t>grep -n "pattern" filename</w:t>
      </w:r>
      <w:r>
        <w:rPr>
          <w:b/>
          <w:bCs/>
          <w:lang w:val="en-IN"/>
        </w:rPr>
        <w:t>.txt</w:t>
      </w:r>
    </w:p>
    <w:p w14:paraId="2B1489B4" w14:textId="77777777" w:rsidR="007B5F82" w:rsidRPr="007B5F82" w:rsidRDefault="007B5F82" w:rsidP="007B5F82">
      <w:pPr>
        <w:pStyle w:val="ListParagraph"/>
        <w:rPr>
          <w:b/>
          <w:bCs/>
          <w:lang w:val="en-IN"/>
        </w:rPr>
      </w:pPr>
    </w:p>
    <w:p w14:paraId="0CE40D5C" w14:textId="7A18C3D3" w:rsidR="00603FC9" w:rsidRPr="007B5F82" w:rsidRDefault="00603FC9" w:rsidP="007B5F82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B5F82">
        <w:rPr>
          <w:sz w:val="22"/>
          <w:szCs w:val="22"/>
          <w:u w:val="single"/>
          <w:lang w:val="en-IN"/>
        </w:rPr>
        <w:t>How to match the lines that start with a string using grep</w:t>
      </w:r>
    </w:p>
    <w:p w14:paraId="6B24B3F6" w14:textId="0529C3A3" w:rsidR="007B5F82" w:rsidRDefault="007B5F82" w:rsidP="007B5F82">
      <w:pPr>
        <w:pStyle w:val="ListParagraph"/>
        <w:rPr>
          <w:b/>
          <w:bCs/>
          <w:lang w:val="en-IN"/>
        </w:rPr>
      </w:pPr>
      <w:r w:rsidRPr="007B5F82">
        <w:rPr>
          <w:b/>
          <w:bCs/>
          <w:lang w:val="en-IN"/>
        </w:rPr>
        <w:t>grep "^string" filename</w:t>
      </w:r>
      <w:r w:rsidR="003D5C77">
        <w:rPr>
          <w:b/>
          <w:bCs/>
          <w:lang w:val="en-IN"/>
        </w:rPr>
        <w:t>.txt</w:t>
      </w:r>
    </w:p>
    <w:p w14:paraId="02760CF6" w14:textId="77777777" w:rsidR="007B5F82" w:rsidRPr="007B5F82" w:rsidRDefault="007B5F82" w:rsidP="007B5F82">
      <w:pPr>
        <w:pStyle w:val="ListParagraph"/>
        <w:rPr>
          <w:b/>
          <w:bCs/>
          <w:lang w:val="en-IN"/>
        </w:rPr>
      </w:pPr>
    </w:p>
    <w:p w14:paraId="23E143FC" w14:textId="5AFCB46F" w:rsidR="00603FC9" w:rsidRPr="007B5F82" w:rsidRDefault="00603FC9" w:rsidP="007B5F82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B5F82">
        <w:rPr>
          <w:sz w:val="22"/>
          <w:szCs w:val="22"/>
          <w:u w:val="single"/>
          <w:lang w:val="en-IN"/>
        </w:rPr>
        <w:t>Can the ‘sort’ command be used to sort files in descending order by default?</w:t>
      </w:r>
    </w:p>
    <w:p w14:paraId="6329CE1D" w14:textId="58ACC723" w:rsidR="007B5F82" w:rsidRPr="007B5F82" w:rsidRDefault="007B5F82" w:rsidP="007B5F82">
      <w:pPr>
        <w:pStyle w:val="ListParagraph"/>
        <w:rPr>
          <w:lang w:val="en-IN"/>
        </w:rPr>
      </w:pPr>
      <w:r w:rsidRPr="007B5F82">
        <w:rPr>
          <w:lang w:val="en-IN"/>
        </w:rPr>
        <w:t>No, by default sort arranges lines in ascending order. To sort in descending order:</w:t>
      </w:r>
    </w:p>
    <w:p w14:paraId="77F05BBF" w14:textId="11937A81" w:rsidR="007B5F82" w:rsidRDefault="007B5F82" w:rsidP="007B5F82">
      <w:pPr>
        <w:pStyle w:val="ListParagraph"/>
        <w:rPr>
          <w:b/>
          <w:bCs/>
          <w:lang w:val="en-IN"/>
        </w:rPr>
      </w:pPr>
      <w:r w:rsidRPr="007B5F82">
        <w:rPr>
          <w:b/>
          <w:bCs/>
          <w:lang w:val="en-IN"/>
        </w:rPr>
        <w:t>sort -r filename</w:t>
      </w:r>
      <w:r w:rsidR="003D5C77">
        <w:rPr>
          <w:b/>
          <w:bCs/>
          <w:lang w:val="en-IN"/>
        </w:rPr>
        <w:t>.txt</w:t>
      </w:r>
    </w:p>
    <w:p w14:paraId="24DB1002" w14:textId="77777777" w:rsidR="007B5F82" w:rsidRPr="007B5F82" w:rsidRDefault="007B5F82" w:rsidP="007B5F82">
      <w:pPr>
        <w:pStyle w:val="ListParagraph"/>
        <w:rPr>
          <w:b/>
          <w:bCs/>
          <w:lang w:val="en-IN"/>
        </w:rPr>
      </w:pPr>
    </w:p>
    <w:p w14:paraId="498D8DB2" w14:textId="40561AC2" w:rsidR="009508C1" w:rsidRPr="007B5F82" w:rsidRDefault="00603FC9" w:rsidP="007B5F82">
      <w:pPr>
        <w:pStyle w:val="ListParagraph"/>
        <w:numPr>
          <w:ilvl w:val="0"/>
          <w:numId w:val="23"/>
        </w:numPr>
        <w:rPr>
          <w:sz w:val="22"/>
          <w:szCs w:val="22"/>
          <w:u w:val="single"/>
          <w:lang w:val="en-IN"/>
        </w:rPr>
      </w:pPr>
      <w:r w:rsidRPr="007B5F82">
        <w:rPr>
          <w:sz w:val="22"/>
          <w:szCs w:val="22"/>
          <w:u w:val="single"/>
          <w:lang w:val="en-IN"/>
        </w:rPr>
        <w:t>How can I sort a file based on a specific column using the ‘sort’ command?</w:t>
      </w:r>
    </w:p>
    <w:p w14:paraId="1A91FF8B" w14:textId="77777777" w:rsidR="007B5F82" w:rsidRDefault="007B5F82" w:rsidP="007B5F82">
      <w:pPr>
        <w:pStyle w:val="ListParagraph"/>
        <w:rPr>
          <w:lang w:val="en-IN"/>
        </w:rPr>
      </w:pPr>
      <w:r w:rsidRPr="007B5F82">
        <w:rPr>
          <w:lang w:val="en-IN"/>
        </w:rPr>
        <w:t>Use the -k to specify the column:</w:t>
      </w:r>
    </w:p>
    <w:p w14:paraId="4A9B3BE8" w14:textId="15584B07" w:rsidR="007B5F82" w:rsidRPr="007B5F82" w:rsidRDefault="007B5F82" w:rsidP="007B5F82">
      <w:pPr>
        <w:pStyle w:val="ListParagraph"/>
        <w:rPr>
          <w:b/>
          <w:bCs/>
          <w:lang w:val="en-IN"/>
        </w:rPr>
      </w:pPr>
      <w:r w:rsidRPr="007B5F82">
        <w:rPr>
          <w:b/>
          <w:bCs/>
          <w:lang w:val="en-IN"/>
        </w:rPr>
        <w:t xml:space="preserve">sort -k </w:t>
      </w:r>
      <w:proofErr w:type="spellStart"/>
      <w:r w:rsidRPr="007B5F82">
        <w:rPr>
          <w:b/>
          <w:bCs/>
          <w:lang w:val="en-IN"/>
        </w:rPr>
        <w:t>column</w:t>
      </w:r>
      <w:r w:rsidR="003D5C77">
        <w:rPr>
          <w:b/>
          <w:bCs/>
          <w:lang w:val="en-IN"/>
        </w:rPr>
        <w:t>_number</w:t>
      </w:r>
      <w:proofErr w:type="spellEnd"/>
      <w:r w:rsidRPr="007B5F82">
        <w:rPr>
          <w:b/>
          <w:bCs/>
          <w:lang w:val="en-IN"/>
        </w:rPr>
        <w:t xml:space="preserve"> filename</w:t>
      </w:r>
      <w:r w:rsidR="003D5C77">
        <w:rPr>
          <w:b/>
          <w:bCs/>
          <w:lang w:val="en-IN"/>
        </w:rPr>
        <w:t>.txt</w:t>
      </w:r>
    </w:p>
    <w:sectPr w:rsidR="007B5F82" w:rsidRPr="007B5F82" w:rsidSect="00F01BA8">
      <w:headerReference w:type="even" r:id="rId36"/>
      <w:headerReference w:type="default" r:id="rId37"/>
      <w:footerReference w:type="default" r:id="rId38"/>
      <w:headerReference w:type="first" r:id="rId39"/>
      <w:pgSz w:w="12240" w:h="15840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55A2E2" w14:textId="77777777" w:rsidR="00135F5E" w:rsidRDefault="00135F5E">
      <w:pPr>
        <w:spacing w:before="0" w:after="0" w:line="240" w:lineRule="auto"/>
      </w:pPr>
      <w:r>
        <w:separator/>
      </w:r>
    </w:p>
  </w:endnote>
  <w:endnote w:type="continuationSeparator" w:id="0">
    <w:p w14:paraId="4ECB6E88" w14:textId="77777777" w:rsidR="00135F5E" w:rsidRDefault="00135F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069642" w14:textId="77777777" w:rsidR="00997448" w:rsidRDefault="009974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AFBA41" w14:textId="77777777" w:rsidR="007E37E9" w:rsidRDefault="007E37E9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969F2" w14:textId="77777777" w:rsidR="00997448" w:rsidRDefault="0099744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6536F9" w14:textId="77777777" w:rsidR="00C12EA6" w:rsidRDefault="00000000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09A9A5" w14:textId="77777777" w:rsidR="00135F5E" w:rsidRDefault="00135F5E">
      <w:pPr>
        <w:spacing w:before="0" w:after="0" w:line="240" w:lineRule="auto"/>
      </w:pPr>
      <w:r>
        <w:separator/>
      </w:r>
    </w:p>
  </w:footnote>
  <w:footnote w:type="continuationSeparator" w:id="0">
    <w:p w14:paraId="7581F0DE" w14:textId="77777777" w:rsidR="00135F5E" w:rsidRDefault="00135F5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EC70B7" w14:textId="1A4E2005" w:rsidR="00997448" w:rsidRDefault="00997448">
    <w:pPr>
      <w:pStyle w:val="Header"/>
    </w:pPr>
    <w:r>
      <w:rPr>
        <w:noProof/>
      </w:rPr>
      <w:pict w14:anchorId="7B201EE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3723079" o:spid="_x0000_s1029" type="#_x0000_t136" style="position:absolute;margin-left:0;margin-top:0;width:631.65pt;height:78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onstantia&quot;;font-size:1pt" string="Manshaa Kakani: 23I404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14CE4C" w14:textId="45C60A76" w:rsidR="00997448" w:rsidRDefault="00997448">
    <w:pPr>
      <w:pStyle w:val="Header"/>
    </w:pPr>
    <w:r>
      <w:rPr>
        <w:noProof/>
      </w:rPr>
      <w:pict w14:anchorId="0EED6EF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3723080" o:spid="_x0000_s1030" type="#_x0000_t136" style="position:absolute;margin-left:0;margin-top:0;width:631.65pt;height:78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onstantia&quot;;font-size:1pt" string="Manshaa Kakani: 23I4041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72E30" w14:textId="0DCFCE54" w:rsidR="00997448" w:rsidRDefault="00997448">
    <w:pPr>
      <w:pStyle w:val="Header"/>
    </w:pPr>
    <w:r>
      <w:rPr>
        <w:noProof/>
      </w:rPr>
      <w:pict w14:anchorId="75FD34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3723078" o:spid="_x0000_s1028" type="#_x0000_t136" style="position:absolute;margin-left:0;margin-top:0;width:631.65pt;height:78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onstantia&quot;;font-size:1pt" string="Manshaa Kakani: 23I4041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5B940" w14:textId="703A41AF" w:rsidR="00997448" w:rsidRDefault="00997448">
    <w:pPr>
      <w:pStyle w:val="Header"/>
    </w:pPr>
    <w:r>
      <w:rPr>
        <w:noProof/>
      </w:rPr>
      <w:pict w14:anchorId="4309F64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3723082" o:spid="_x0000_s1032" type="#_x0000_t136" style="position:absolute;margin-left:0;margin-top:0;width:631.65pt;height:78.95pt;rotation:315;z-index:-251649024;mso-position-horizontal:center;mso-position-horizontal-relative:margin;mso-position-vertical:center;mso-position-vertical-relative:margin" o:allowincell="f" fillcolor="silver" stroked="f">
          <v:fill opacity=".5"/>
          <v:textpath style="font-family:&quot;Constantia&quot;;font-size:1pt" string="Manshaa Kakani: 23I4041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E5F827" w14:textId="3ADD99E3" w:rsidR="00997448" w:rsidRDefault="00997448">
    <w:pPr>
      <w:pStyle w:val="Header"/>
    </w:pPr>
    <w:r>
      <w:rPr>
        <w:noProof/>
      </w:rPr>
      <w:pict w14:anchorId="1538B0A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3723083" o:spid="_x0000_s1033" type="#_x0000_t136" style="position:absolute;margin-left:0;margin-top:0;width:631.65pt;height:78.95pt;rotation:315;z-index:-251646976;mso-position-horizontal:center;mso-position-horizontal-relative:margin;mso-position-vertical:center;mso-position-vertical-relative:margin" o:allowincell="f" fillcolor="silver" stroked="f">
          <v:fill opacity=".5"/>
          <v:textpath style="font-family:&quot;Constantia&quot;;font-size:1pt" string="Manshaa Kakani: 23I4041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D341F7" w14:textId="0E368DE8" w:rsidR="00997448" w:rsidRDefault="00997448">
    <w:pPr>
      <w:pStyle w:val="Header"/>
    </w:pPr>
    <w:r>
      <w:rPr>
        <w:noProof/>
      </w:rPr>
      <w:pict w14:anchorId="345A7B3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3723081" o:spid="_x0000_s1031" type="#_x0000_t136" style="position:absolute;margin-left:0;margin-top:0;width:631.65pt;height:78.9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Constantia&quot;;font-size:1pt" string="Manshaa Kakani: 23I4041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7F03833"/>
    <w:multiLevelType w:val="hybridMultilevel"/>
    <w:tmpl w:val="C3C26FB8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12F29"/>
    <w:multiLevelType w:val="multilevel"/>
    <w:tmpl w:val="DCF4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521559"/>
    <w:multiLevelType w:val="hybridMultilevel"/>
    <w:tmpl w:val="71680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2C3AC6"/>
    <w:multiLevelType w:val="hybridMultilevel"/>
    <w:tmpl w:val="65F4D08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3323F7"/>
    <w:multiLevelType w:val="hybridMultilevel"/>
    <w:tmpl w:val="DB6EBC0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070703"/>
    <w:multiLevelType w:val="multilevel"/>
    <w:tmpl w:val="7346E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10401"/>
    <w:multiLevelType w:val="multilevel"/>
    <w:tmpl w:val="DE388B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E96333"/>
    <w:multiLevelType w:val="hybridMultilevel"/>
    <w:tmpl w:val="0E4CFD1C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2007E2"/>
    <w:multiLevelType w:val="hybridMultilevel"/>
    <w:tmpl w:val="E9ACF52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D93303"/>
    <w:multiLevelType w:val="hybridMultilevel"/>
    <w:tmpl w:val="F886EAA8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A36818"/>
    <w:multiLevelType w:val="hybridMultilevel"/>
    <w:tmpl w:val="C6B0C97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3AA8818">
      <w:numFmt w:val="bullet"/>
      <w:lvlText w:val="-"/>
      <w:lvlJc w:val="left"/>
      <w:pPr>
        <w:ind w:left="1440" w:hanging="360"/>
      </w:pPr>
      <w:rPr>
        <w:rFonts w:ascii="Constantia" w:eastAsiaTheme="minorHAnsi" w:hAnsi="Constantia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257DD2"/>
    <w:multiLevelType w:val="hybridMultilevel"/>
    <w:tmpl w:val="A2A2AF26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E65E96"/>
    <w:multiLevelType w:val="hybridMultilevel"/>
    <w:tmpl w:val="25302DA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F7332C3"/>
    <w:multiLevelType w:val="hybridMultilevel"/>
    <w:tmpl w:val="DF960758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321225"/>
    <w:multiLevelType w:val="multilevel"/>
    <w:tmpl w:val="B7303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EB6087"/>
    <w:multiLevelType w:val="hybridMultilevel"/>
    <w:tmpl w:val="FD30DF12"/>
    <w:lvl w:ilvl="0" w:tplc="40090005">
      <w:start w:val="1"/>
      <w:numFmt w:val="bullet"/>
      <w:lvlText w:val=""/>
      <w:lvlJc w:val="left"/>
      <w:pPr>
        <w:ind w:left="-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18" w15:restartNumberingAfterBreak="0">
    <w:nsid w:val="768C23D6"/>
    <w:multiLevelType w:val="multilevel"/>
    <w:tmpl w:val="DE388B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04572E"/>
    <w:multiLevelType w:val="hybridMultilevel"/>
    <w:tmpl w:val="B2169A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CBBEE48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B263F2"/>
    <w:multiLevelType w:val="hybridMultilevel"/>
    <w:tmpl w:val="50D4560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50246C"/>
    <w:multiLevelType w:val="hybridMultilevel"/>
    <w:tmpl w:val="EA8807A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C049F1"/>
    <w:multiLevelType w:val="multilevel"/>
    <w:tmpl w:val="4704B896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 w16cid:durableId="778649080">
    <w:abstractNumId w:val="1"/>
  </w:num>
  <w:num w:numId="2" w16cid:durableId="1159422752">
    <w:abstractNumId w:val="1"/>
  </w:num>
  <w:num w:numId="3" w16cid:durableId="951277587">
    <w:abstractNumId w:val="0"/>
  </w:num>
  <w:num w:numId="4" w16cid:durableId="9063142">
    <w:abstractNumId w:val="0"/>
  </w:num>
  <w:num w:numId="5" w16cid:durableId="1892692591">
    <w:abstractNumId w:val="1"/>
  </w:num>
  <w:num w:numId="6" w16cid:durableId="401830935">
    <w:abstractNumId w:val="0"/>
  </w:num>
  <w:num w:numId="7" w16cid:durableId="1225069024">
    <w:abstractNumId w:val="17"/>
  </w:num>
  <w:num w:numId="8" w16cid:durableId="1966109804">
    <w:abstractNumId w:val="14"/>
  </w:num>
  <w:num w:numId="9" w16cid:durableId="1935359412">
    <w:abstractNumId w:val="21"/>
  </w:num>
  <w:num w:numId="10" w16cid:durableId="984771856">
    <w:abstractNumId w:val="12"/>
  </w:num>
  <w:num w:numId="11" w16cid:durableId="200364510">
    <w:abstractNumId w:val="10"/>
  </w:num>
  <w:num w:numId="12" w16cid:durableId="2092313041">
    <w:abstractNumId w:val="20"/>
  </w:num>
  <w:num w:numId="13" w16cid:durableId="1708335275">
    <w:abstractNumId w:val="9"/>
  </w:num>
  <w:num w:numId="14" w16cid:durableId="764690104">
    <w:abstractNumId w:val="13"/>
  </w:num>
  <w:num w:numId="15" w16cid:durableId="1012684631">
    <w:abstractNumId w:val="2"/>
  </w:num>
  <w:num w:numId="16" w16cid:durableId="802161346">
    <w:abstractNumId w:val="11"/>
  </w:num>
  <w:num w:numId="17" w16cid:durableId="37898183">
    <w:abstractNumId w:val="6"/>
  </w:num>
  <w:num w:numId="18" w16cid:durableId="699938508">
    <w:abstractNumId w:val="15"/>
  </w:num>
  <w:num w:numId="19" w16cid:durableId="1953660845">
    <w:abstractNumId w:val="18"/>
  </w:num>
  <w:num w:numId="20" w16cid:durableId="893738708">
    <w:abstractNumId w:val="8"/>
  </w:num>
  <w:num w:numId="21" w16cid:durableId="583690517">
    <w:abstractNumId w:val="4"/>
  </w:num>
  <w:num w:numId="22" w16cid:durableId="483200427">
    <w:abstractNumId w:val="19"/>
  </w:num>
  <w:num w:numId="23" w16cid:durableId="790630404">
    <w:abstractNumId w:val="5"/>
  </w:num>
  <w:num w:numId="24" w16cid:durableId="2004621772">
    <w:abstractNumId w:val="3"/>
  </w:num>
  <w:num w:numId="25" w16cid:durableId="1037704373">
    <w:abstractNumId w:val="7"/>
  </w:num>
  <w:num w:numId="26" w16cid:durableId="988022711">
    <w:abstractNumId w:val="16"/>
  </w:num>
  <w:num w:numId="27" w16cid:durableId="202574418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B37"/>
    <w:rsid w:val="000577D1"/>
    <w:rsid w:val="00087AEB"/>
    <w:rsid w:val="000902A8"/>
    <w:rsid w:val="00135F5E"/>
    <w:rsid w:val="003D5C77"/>
    <w:rsid w:val="004C412F"/>
    <w:rsid w:val="005D2B37"/>
    <w:rsid w:val="00600D3F"/>
    <w:rsid w:val="00603FC9"/>
    <w:rsid w:val="006714F4"/>
    <w:rsid w:val="007277CF"/>
    <w:rsid w:val="007B5F82"/>
    <w:rsid w:val="007E37E9"/>
    <w:rsid w:val="009508C1"/>
    <w:rsid w:val="00997448"/>
    <w:rsid w:val="00AD4B80"/>
    <w:rsid w:val="00C12EA6"/>
    <w:rsid w:val="00DB22E5"/>
    <w:rsid w:val="00E04211"/>
    <w:rsid w:val="00F01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C743958"/>
  <w15:chartTrackingRefBased/>
  <w15:docId w15:val="{1FD809D4-E962-4575-8E55-729793A14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B37"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D2B3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508C1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00D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6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4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9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2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9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1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70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5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46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8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9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8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2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38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26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7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48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2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6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9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8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2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79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7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53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6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74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9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0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6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9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7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7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8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47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8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1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31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3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4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4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1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7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8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1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28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8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8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89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5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6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9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2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5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03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5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eader" Target="header6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5.xm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9AA957BE7664975845C73568F6D1E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975400-0D16-43C0-9174-A9E21876EA5B}"/>
      </w:docPartPr>
      <w:docPartBody>
        <w:p w:rsidR="00000000" w:rsidRDefault="00A3092C" w:rsidP="00A3092C">
          <w:pPr>
            <w:pStyle w:val="B9AA957BE7664975845C73568F6D1E86"/>
          </w:pPr>
          <w:bookmarkStart w:id="0" w:name="_Toc318188228"/>
          <w:bookmarkStart w:id="1" w:name="_Toc318188328"/>
          <w:bookmarkStart w:id="2" w:name="_Toc318189313"/>
          <w:bookmarkStart w:id="3" w:name="_Toc316914651"/>
          <w:bookmarkStart w:id="4" w:name="_Toc316916021"/>
          <w:bookmarkStart w:id="5" w:name="_Toc316919854"/>
          <w:bookmarkStart w:id="6" w:name="_Toc318188229"/>
          <w:bookmarkStart w:id="7" w:name="_Toc318188329"/>
          <w:bookmarkStart w:id="8" w:name="_Toc318189314"/>
          <w:bookmarkStart w:id="9" w:name="_Toc315875746"/>
          <w:bookmarkStart w:id="10" w:name="_Toc316914652"/>
          <w:bookmarkStart w:id="11" w:name="_Toc316916022"/>
          <w:bookmarkStart w:id="12" w:name="_Toc316919855"/>
          <w:bookmarkStart w:id="13" w:name="_Toc318188230"/>
          <w:bookmarkStart w:id="14" w:name="_Toc318188330"/>
          <w:bookmarkStart w:id="15" w:name="_Toc318189315"/>
          <w:bookmarkStart w:id="16" w:name="_Toc315875747"/>
          <w:bookmarkStart w:id="17" w:name="_Toc316914653"/>
          <w:bookmarkStart w:id="18" w:name="_Toc316916023"/>
          <w:bookmarkStart w:id="19" w:name="_Toc316919856"/>
          <w:bookmarkStart w:id="20" w:name="_Toc318188231"/>
          <w:bookmarkStart w:id="21" w:name="_Toc318188331"/>
          <w:bookmarkStart w:id="22" w:name="_Toc318189316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r>
            <w:t>[Name]</w:t>
          </w:r>
        </w:p>
      </w:docPartBody>
    </w:docPart>
    <w:docPart>
      <w:docPartPr>
        <w:name w:val="F7875BCF29F84C908AB86BD67C7847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559559-47FF-473F-8EDD-F36A0A13FE57}"/>
      </w:docPartPr>
      <w:docPartBody>
        <w:p w:rsidR="00000000" w:rsidRDefault="00A3092C" w:rsidP="00A3092C">
          <w:pPr>
            <w:pStyle w:val="F7875BCF29F84C908AB86BD67C7847A9"/>
          </w:pPr>
          <w: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93863764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FEA"/>
    <w:rsid w:val="000902A8"/>
    <w:rsid w:val="006C4FEA"/>
    <w:rsid w:val="00A3092C"/>
    <w:rsid w:val="00AD4B80"/>
    <w:rsid w:val="00CE450D"/>
    <w:rsid w:val="00FC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156082" w:themeColor="accent1"/>
      <w:kern w:val="0"/>
      <w:sz w:val="30"/>
      <w:szCs w:val="22"/>
      <w:lang w:val="en-US" w:eastAsia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156082" w:themeColor="accent1"/>
      <w:kern w:val="0"/>
      <w:sz w:val="22"/>
      <w:szCs w:val="22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156082" w:themeColor="accent1"/>
      <w:kern w:val="0"/>
      <w:sz w:val="30"/>
      <w:szCs w:val="22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156082" w:themeColor="accent1"/>
      <w:kern w:val="0"/>
      <w:sz w:val="22"/>
      <w:szCs w:val="22"/>
      <w:lang w:val="en-US" w:eastAsia="en-US"/>
      <w14:ligatures w14:val="none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kern w:val="0"/>
      <w:sz w:val="20"/>
      <w:szCs w:val="22"/>
      <w:lang w:val="en-US" w:eastAsia="en-US"/>
      <w14:ligatures w14:val="none"/>
    </w:rPr>
  </w:style>
  <w:style w:type="paragraph" w:customStyle="1" w:styleId="B9AA957BE7664975845C73568F6D1E86">
    <w:name w:val="B9AA957BE7664975845C73568F6D1E86"/>
    <w:rsid w:val="00A3092C"/>
  </w:style>
  <w:style w:type="paragraph" w:customStyle="1" w:styleId="F7875BCF29F84C908AB86BD67C7847A9">
    <w:name w:val="F7875BCF29F84C908AB86BD67C7847A9"/>
    <w:rsid w:val="00A3092C"/>
  </w:style>
  <w:style w:type="paragraph" w:customStyle="1" w:styleId="D2B7872AECF749E3B5CCB887F8DA8510">
    <w:name w:val="D2B7872AECF749E3B5CCB887F8DA8510"/>
    <w:rsid w:val="00A3092C"/>
  </w:style>
  <w:style w:type="paragraph" w:customStyle="1" w:styleId="7806371AECBD406FAD29FDCD88D4D1F8">
    <w:name w:val="7806371AECBD406FAD29FDCD88D4D1F8"/>
    <w:rsid w:val="006C4FEA"/>
  </w:style>
  <w:style w:type="paragraph" w:customStyle="1" w:styleId="4444F7E5CDE64AD599B3530E1BA6048D">
    <w:name w:val="4444F7E5CDE64AD599B3530E1BA6048D"/>
    <w:rsid w:val="006C4F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2B2AEE-BC27-42AA-AB53-9F1DA8E44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184</TotalTime>
  <Pages>7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Operating System Assignment: II</vt:lpstr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 System Lab Assignment: II</dc:title>
  <dc:subject>[4ITRC2]</dc:subject>
  <dc:creator>Manshaa Kakani</dc:creator>
  <cp:keywords>BE: II Year</cp:keywords>
  <cp:lastModifiedBy>Ravita Kakani</cp:lastModifiedBy>
  <cp:revision>5</cp:revision>
  <dcterms:created xsi:type="dcterms:W3CDTF">2025-02-26T15:50:00Z</dcterms:created>
  <dcterms:modified xsi:type="dcterms:W3CDTF">2025-02-27T15:47:00Z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